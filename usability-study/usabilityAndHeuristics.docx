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53B2B" w14:textId="77777777" w:rsidR="00124A25" w:rsidRDefault="00124A25" w:rsidP="00D44345">
      <w:pPr>
        <w:rPr>
          <w:rFonts w:ascii="Times New Roman" w:hAnsi="Times New Roman" w:cs="Times New Roman"/>
        </w:rPr>
      </w:pPr>
      <w:r>
        <w:rPr>
          <w:rFonts w:ascii="Times New Roman" w:hAnsi="Times New Roman" w:cs="Times New Roman"/>
        </w:rPr>
        <w:t>Willy Husted</w:t>
      </w:r>
    </w:p>
    <w:p w14:paraId="749B89AE" w14:textId="77777777" w:rsidR="00124A25" w:rsidRDefault="00124A25" w:rsidP="00D44345">
      <w:pPr>
        <w:rPr>
          <w:rFonts w:ascii="Times New Roman" w:hAnsi="Times New Roman" w:cs="Times New Roman"/>
        </w:rPr>
      </w:pPr>
      <w:r>
        <w:rPr>
          <w:rFonts w:ascii="Times New Roman" w:hAnsi="Times New Roman" w:cs="Times New Roman"/>
        </w:rPr>
        <w:t>9/25/14</w:t>
      </w:r>
    </w:p>
    <w:p w14:paraId="0DFDC6BC" w14:textId="77777777" w:rsidR="00124A25" w:rsidRDefault="00124A25" w:rsidP="00D44345">
      <w:pPr>
        <w:rPr>
          <w:rFonts w:ascii="Times New Roman" w:hAnsi="Times New Roman" w:cs="Times New Roman"/>
        </w:rPr>
      </w:pPr>
      <w:r>
        <w:rPr>
          <w:rFonts w:ascii="Times New Roman" w:hAnsi="Times New Roman" w:cs="Times New Roman"/>
        </w:rPr>
        <w:t>CMSI 370</w:t>
      </w:r>
    </w:p>
    <w:p w14:paraId="5BBDCAC6" w14:textId="376FC76F" w:rsidR="00124A25" w:rsidRPr="00D44345" w:rsidRDefault="004B395A" w:rsidP="00D44345">
      <w:pPr>
        <w:spacing w:line="480" w:lineRule="auto"/>
        <w:jc w:val="center"/>
        <w:rPr>
          <w:rFonts w:ascii="Times New Roman" w:hAnsi="Times New Roman" w:cs="Times New Roman"/>
          <w:sz w:val="28"/>
          <w:szCs w:val="28"/>
        </w:rPr>
      </w:pPr>
      <w:r w:rsidRPr="00A860A9">
        <w:rPr>
          <w:rFonts w:ascii="Times New Roman" w:hAnsi="Times New Roman" w:cs="Times New Roman"/>
          <w:sz w:val="28"/>
          <w:szCs w:val="28"/>
        </w:rPr>
        <w:t>Usability</w:t>
      </w:r>
      <w:r w:rsidR="00D44345">
        <w:rPr>
          <w:rFonts w:ascii="Times New Roman" w:hAnsi="Times New Roman" w:cs="Times New Roman"/>
          <w:sz w:val="28"/>
          <w:szCs w:val="28"/>
        </w:rPr>
        <w:t xml:space="preserve"> Metrics and Heur</w:t>
      </w:r>
      <w:r w:rsidR="0044366A">
        <w:rPr>
          <w:rFonts w:ascii="Times New Roman" w:hAnsi="Times New Roman" w:cs="Times New Roman"/>
          <w:sz w:val="28"/>
          <w:szCs w:val="28"/>
        </w:rPr>
        <w:t>i</w:t>
      </w:r>
      <w:r w:rsidR="00D44345">
        <w:rPr>
          <w:rFonts w:ascii="Times New Roman" w:hAnsi="Times New Roman" w:cs="Times New Roman"/>
          <w:sz w:val="28"/>
          <w:szCs w:val="28"/>
        </w:rPr>
        <w:t>stic Evaluation</w:t>
      </w:r>
    </w:p>
    <w:p w14:paraId="3E905252" w14:textId="41B2F4F9" w:rsidR="00BB2FD8" w:rsidRDefault="00BB2FD8" w:rsidP="00124A25">
      <w:pPr>
        <w:spacing w:line="480" w:lineRule="auto"/>
        <w:jc w:val="center"/>
        <w:rPr>
          <w:rFonts w:ascii="Times New Roman" w:hAnsi="Times New Roman" w:cs="Times New Roman"/>
        </w:rPr>
      </w:pPr>
      <w:r>
        <w:rPr>
          <w:rFonts w:ascii="Times New Roman" w:hAnsi="Times New Roman" w:cs="Times New Roman"/>
        </w:rPr>
        <w:t>iOS 7 Usability Statistics</w:t>
      </w:r>
    </w:p>
    <w:tbl>
      <w:tblPr>
        <w:tblW w:w="12980" w:type="dxa"/>
        <w:tblInd w:w="-806" w:type="dxa"/>
        <w:tblLayout w:type="fixed"/>
        <w:tblCellMar>
          <w:left w:w="0" w:type="dxa"/>
          <w:right w:w="0" w:type="dxa"/>
        </w:tblCellMar>
        <w:tblLook w:val="01E0" w:firstRow="1" w:lastRow="1" w:firstColumn="1" w:lastColumn="1" w:noHBand="0" w:noVBand="0"/>
      </w:tblPr>
      <w:tblGrid>
        <w:gridCol w:w="1440"/>
        <w:gridCol w:w="1440"/>
        <w:gridCol w:w="1438"/>
        <w:gridCol w:w="1438"/>
        <w:gridCol w:w="1438"/>
        <w:gridCol w:w="1438"/>
        <w:gridCol w:w="27"/>
        <w:gridCol w:w="1445"/>
        <w:gridCol w:w="1438"/>
        <w:gridCol w:w="1438"/>
      </w:tblGrid>
      <w:tr w:rsidR="00124A25" w14:paraId="5715E3A3"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B18FBC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Name</w:t>
            </w:r>
          </w:p>
        </w:tc>
        <w:tc>
          <w:tcPr>
            <w:tcW w:w="1440" w:type="dxa"/>
            <w:tcBorders>
              <w:top w:val="single" w:sz="3" w:space="0" w:color="CCCCCC"/>
              <w:left w:val="single" w:sz="3" w:space="0" w:color="CCCCCC"/>
              <w:bottom w:val="single" w:sz="3" w:space="0" w:color="CCCCCC"/>
              <w:right w:val="single" w:sz="3" w:space="0" w:color="CCCCCC"/>
            </w:tcBorders>
          </w:tcPr>
          <w:p w14:paraId="287FBFB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Task</w:t>
            </w:r>
          </w:p>
        </w:tc>
        <w:tc>
          <w:tcPr>
            <w:tcW w:w="1439" w:type="dxa"/>
            <w:tcBorders>
              <w:top w:val="single" w:sz="3" w:space="0" w:color="CCCCCC"/>
              <w:left w:val="single" w:sz="3" w:space="0" w:color="CCCCCC"/>
              <w:bottom w:val="single" w:sz="3" w:space="0" w:color="CCCCCC"/>
              <w:right w:val="single" w:sz="3" w:space="0" w:color="CCCCCC"/>
            </w:tcBorders>
          </w:tcPr>
          <w:p w14:paraId="47EA685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Efficiency</w:t>
            </w:r>
          </w:p>
        </w:tc>
        <w:tc>
          <w:tcPr>
            <w:tcW w:w="1439" w:type="dxa"/>
            <w:tcBorders>
              <w:top w:val="single" w:sz="3" w:space="0" w:color="CCCCCC"/>
              <w:left w:val="single" w:sz="3" w:space="0" w:color="CCCCCC"/>
              <w:bottom w:val="single" w:sz="3" w:space="0" w:color="CCCCCC"/>
              <w:right w:val="single" w:sz="3" w:space="0" w:color="CCCCCC"/>
            </w:tcBorders>
          </w:tcPr>
          <w:p w14:paraId="06B2509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Errors</w:t>
            </w:r>
          </w:p>
        </w:tc>
        <w:tc>
          <w:tcPr>
            <w:tcW w:w="1439" w:type="dxa"/>
            <w:tcBorders>
              <w:top w:val="single" w:sz="3" w:space="0" w:color="CCCCCC"/>
              <w:left w:val="single" w:sz="3" w:space="0" w:color="CCCCCC"/>
              <w:bottom w:val="single" w:sz="3" w:space="0" w:color="CCCCCC"/>
              <w:right w:val="single" w:sz="3" w:space="0" w:color="CCCCCC"/>
            </w:tcBorders>
          </w:tcPr>
          <w:p w14:paraId="01CA690E"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Satisfaction</w:t>
            </w:r>
          </w:p>
        </w:tc>
        <w:tc>
          <w:tcPr>
            <w:tcW w:w="1439" w:type="dxa"/>
            <w:tcBorders>
              <w:top w:val="single" w:sz="3" w:space="0" w:color="CCCCCC"/>
              <w:left w:val="single" w:sz="3" w:space="0" w:color="CCCCCC"/>
              <w:bottom w:val="single" w:sz="3" w:space="0" w:color="CCCCCC"/>
              <w:right w:val="single" w:sz="3" w:space="0" w:color="CCCCCC"/>
            </w:tcBorders>
          </w:tcPr>
          <w:p w14:paraId="4D2CFA67" w14:textId="77777777" w:rsidR="00124A25" w:rsidRDefault="00124A25" w:rsidP="00124A25">
            <w:pPr>
              <w:ind w:right="538"/>
            </w:pPr>
          </w:p>
        </w:tc>
        <w:tc>
          <w:tcPr>
            <w:tcW w:w="20" w:type="dxa"/>
            <w:tcBorders>
              <w:top w:val="single" w:sz="3" w:space="0" w:color="CCCCCC"/>
              <w:left w:val="single" w:sz="3" w:space="0" w:color="CCCCCC"/>
              <w:bottom w:val="single" w:sz="3" w:space="0" w:color="CCCCCC"/>
              <w:right w:val="single" w:sz="3" w:space="0" w:color="CCCCCC"/>
            </w:tcBorders>
          </w:tcPr>
          <w:p w14:paraId="518F23BA" w14:textId="77777777" w:rsidR="00124A25" w:rsidRDefault="00124A25" w:rsidP="00D8285D"/>
        </w:tc>
        <w:tc>
          <w:tcPr>
            <w:tcW w:w="4324" w:type="dxa"/>
            <w:gridSpan w:val="3"/>
            <w:tcBorders>
              <w:top w:val="single" w:sz="3" w:space="0" w:color="CCCCCC"/>
              <w:left w:val="single" w:sz="3" w:space="0" w:color="CCCCCC"/>
              <w:bottom w:val="nil"/>
              <w:right w:val="single" w:sz="3" w:space="0" w:color="CCCCCC"/>
            </w:tcBorders>
          </w:tcPr>
          <w:p w14:paraId="7B5A6D09" w14:textId="77777777" w:rsidR="00124A25" w:rsidRDefault="00124A25" w:rsidP="00D8285D"/>
        </w:tc>
      </w:tr>
      <w:tr w:rsidR="00124A25" w14:paraId="6F570C92"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7DCAB7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4E73C6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604E1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453AFA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8562E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D30AA6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F0569B6" w14:textId="77777777" w:rsidR="00124A25" w:rsidRDefault="00124A25" w:rsidP="00D8285D"/>
        </w:tc>
        <w:tc>
          <w:tcPr>
            <w:tcW w:w="2885" w:type="dxa"/>
            <w:gridSpan w:val="2"/>
            <w:vMerge w:val="restart"/>
            <w:tcBorders>
              <w:top w:val="nil"/>
              <w:left w:val="single" w:sz="3" w:space="0" w:color="CCCCCC"/>
              <w:right w:val="nil"/>
            </w:tcBorders>
          </w:tcPr>
          <w:p w14:paraId="1DB54B8D" w14:textId="77777777" w:rsidR="00124A25" w:rsidRDefault="00124A25" w:rsidP="00D8285D">
            <w:pPr>
              <w:spacing w:before="9" w:line="140" w:lineRule="exact"/>
              <w:rPr>
                <w:sz w:val="14"/>
                <w:szCs w:val="14"/>
              </w:rPr>
            </w:pPr>
          </w:p>
          <w:p w14:paraId="4F20314B" w14:textId="77777777" w:rsidR="00124A25" w:rsidRDefault="00124A25" w:rsidP="00D8285D">
            <w:pPr>
              <w:spacing w:line="200" w:lineRule="exact"/>
            </w:pPr>
          </w:p>
          <w:p w14:paraId="210FF89E" w14:textId="25072F1E" w:rsidR="00124A25" w:rsidRDefault="004B395A" w:rsidP="004B395A">
            <w:pPr>
              <w:spacing w:line="200" w:lineRule="exact"/>
              <w:ind w:right="-85"/>
              <w:rPr>
                <w:rFonts w:ascii="Arial" w:eastAsia="Arial" w:hAnsi="Arial" w:cs="Arial"/>
                <w:sz w:val="19"/>
                <w:szCs w:val="19"/>
              </w:rPr>
            </w:pPr>
            <w:r>
              <w:rPr>
                <w:rFonts w:ascii="Arial" w:eastAsia="Arial" w:hAnsi="Arial" w:cs="Arial"/>
                <w:position w:val="-1"/>
                <w:sz w:val="19"/>
                <w:szCs w:val="19"/>
              </w:rPr>
              <w:t xml:space="preserve"> </w:t>
            </w:r>
            <w:r w:rsidR="00124A25">
              <w:rPr>
                <w:rFonts w:ascii="Arial" w:eastAsia="Arial" w:hAnsi="Arial" w:cs="Arial"/>
                <w:position w:val="-1"/>
                <w:sz w:val="19"/>
                <w:szCs w:val="19"/>
              </w:rPr>
              <w:t>iOS 7 (iPhone 5</w:t>
            </w:r>
            <w:r>
              <w:rPr>
                <w:rFonts w:ascii="Arial" w:eastAsia="Arial" w:hAnsi="Arial" w:cs="Arial"/>
                <w:position w:val="-1"/>
                <w:sz w:val="19"/>
                <w:szCs w:val="19"/>
              </w:rPr>
              <w:t>s)</w:t>
            </w:r>
          </w:p>
          <w:p w14:paraId="7CC18E3A" w14:textId="77777777" w:rsidR="00124A25" w:rsidRDefault="00124A25" w:rsidP="00D8285D">
            <w:pPr>
              <w:spacing w:line="180" w:lineRule="exact"/>
              <w:ind w:left="43"/>
              <w:rPr>
                <w:rFonts w:ascii="Arial" w:eastAsia="Arial" w:hAnsi="Arial" w:cs="Arial"/>
                <w:sz w:val="19"/>
                <w:szCs w:val="19"/>
              </w:rPr>
            </w:pPr>
            <w:r>
              <w:rPr>
                <w:rFonts w:ascii="Arial" w:eastAsia="Arial" w:hAnsi="Arial" w:cs="Arial"/>
                <w:sz w:val="19"/>
                <w:szCs w:val="19"/>
              </w:rPr>
              <w:t>————————————</w:t>
            </w:r>
          </w:p>
          <w:p w14:paraId="287A3631" w14:textId="77777777" w:rsidR="00124A25" w:rsidRDefault="00124A25" w:rsidP="00D8285D">
            <w:pPr>
              <w:spacing w:line="180" w:lineRule="exact"/>
              <w:ind w:left="43" w:right="1819"/>
              <w:rPr>
                <w:rFonts w:ascii="Arial" w:eastAsia="Arial" w:hAnsi="Arial" w:cs="Arial"/>
                <w:sz w:val="19"/>
                <w:szCs w:val="19"/>
              </w:rPr>
            </w:pPr>
            <w:r>
              <w:rPr>
                <w:rFonts w:ascii="Arial" w:eastAsia="Arial" w:hAnsi="Arial" w:cs="Arial"/>
                <w:sz w:val="19"/>
                <w:szCs w:val="19"/>
              </w:rPr>
              <w:t>Efficiency Errors Satisfaction</w:t>
            </w:r>
          </w:p>
          <w:p w14:paraId="737DB7A9" w14:textId="00D8464B"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 Turn </w:t>
            </w:r>
            <w:r w:rsidR="00AA79DB">
              <w:rPr>
                <w:rFonts w:ascii="Arial" w:eastAsia="Arial" w:hAnsi="Arial" w:cs="Arial"/>
                <w:sz w:val="19"/>
                <w:szCs w:val="19"/>
              </w:rPr>
              <w:t>Wi-Fi</w:t>
            </w:r>
            <w:r>
              <w:rPr>
                <w:rFonts w:ascii="Arial" w:eastAsia="Arial" w:hAnsi="Arial" w:cs="Arial"/>
                <w:sz w:val="19"/>
                <w:szCs w:val="19"/>
              </w:rPr>
              <w:t xml:space="preserve"> off and on</w:t>
            </w:r>
          </w:p>
          <w:p w14:paraId="38FBC1A3" w14:textId="77777777" w:rsidR="00124A25" w:rsidRDefault="00124A25" w:rsidP="00D8285D">
            <w:pPr>
              <w:spacing w:before="4" w:line="160" w:lineRule="exact"/>
              <w:rPr>
                <w:sz w:val="16"/>
                <w:szCs w:val="16"/>
              </w:rPr>
            </w:pPr>
          </w:p>
          <w:p w14:paraId="2D404BC7" w14:textId="77777777" w:rsidR="00124A25" w:rsidRDefault="00124A25" w:rsidP="00D8285D">
            <w:pPr>
              <w:ind w:left="43"/>
              <w:rPr>
                <w:rFonts w:ascii="Arial" w:eastAsia="Arial" w:hAnsi="Arial" w:cs="Arial"/>
                <w:sz w:val="19"/>
                <w:szCs w:val="19"/>
              </w:rPr>
            </w:pPr>
            <w:r>
              <w:rPr>
                <w:rFonts w:ascii="Arial" w:eastAsia="Arial" w:hAnsi="Arial" w:cs="Arial"/>
                <w:sz w:val="19"/>
                <w:szCs w:val="19"/>
              </w:rPr>
              <w:t>Create contact</w:t>
            </w:r>
          </w:p>
          <w:p w14:paraId="16A7E8AA" w14:textId="77777777" w:rsidR="00124A25" w:rsidRDefault="00124A25" w:rsidP="00D8285D">
            <w:pPr>
              <w:spacing w:before="2" w:line="160" w:lineRule="exact"/>
              <w:rPr>
                <w:sz w:val="16"/>
                <w:szCs w:val="16"/>
              </w:rPr>
            </w:pPr>
          </w:p>
          <w:p w14:paraId="42956D4B" w14:textId="77777777" w:rsidR="00124A25" w:rsidRDefault="00124A25" w:rsidP="00D8285D">
            <w:pPr>
              <w:ind w:left="43" w:right="-148"/>
              <w:rPr>
                <w:rFonts w:ascii="Arial" w:eastAsia="Arial" w:hAnsi="Arial" w:cs="Arial"/>
                <w:sz w:val="19"/>
                <w:szCs w:val="19"/>
              </w:rPr>
            </w:pPr>
            <w:r>
              <w:rPr>
                <w:rFonts w:ascii="Arial" w:eastAsia="Arial" w:hAnsi="Arial" w:cs="Arial"/>
                <w:sz w:val="19"/>
                <w:szCs w:val="19"/>
              </w:rPr>
              <w:t>Add new clock for Port-au-Prince</w:t>
            </w:r>
          </w:p>
        </w:tc>
        <w:tc>
          <w:tcPr>
            <w:tcW w:w="1439" w:type="dxa"/>
            <w:tcBorders>
              <w:top w:val="single" w:sz="4" w:space="0" w:color="000000"/>
              <w:left w:val="single" w:sz="4" w:space="0" w:color="000000"/>
              <w:bottom w:val="single" w:sz="4" w:space="0" w:color="000000"/>
              <w:right w:val="single" w:sz="4" w:space="0" w:color="000000"/>
            </w:tcBorders>
          </w:tcPr>
          <w:p w14:paraId="798E9E2D" w14:textId="77777777" w:rsidR="00124A25" w:rsidRDefault="00124A25" w:rsidP="00D8285D"/>
        </w:tc>
      </w:tr>
      <w:tr w:rsidR="00124A25" w14:paraId="44E43CE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98A305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Willy</w:t>
            </w:r>
          </w:p>
        </w:tc>
        <w:tc>
          <w:tcPr>
            <w:tcW w:w="1440" w:type="dxa"/>
            <w:tcBorders>
              <w:top w:val="single" w:sz="3" w:space="0" w:color="CCCCCC"/>
              <w:left w:val="single" w:sz="3" w:space="0" w:color="CCCCCC"/>
              <w:bottom w:val="single" w:sz="3" w:space="0" w:color="CCCCCC"/>
              <w:right w:val="single" w:sz="3" w:space="0" w:color="CCCCCC"/>
            </w:tcBorders>
          </w:tcPr>
          <w:p w14:paraId="456DDB84" w14:textId="57D4BD86"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28B23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6.4</w:t>
            </w:r>
          </w:p>
        </w:tc>
        <w:tc>
          <w:tcPr>
            <w:tcW w:w="1439" w:type="dxa"/>
            <w:tcBorders>
              <w:top w:val="single" w:sz="3" w:space="0" w:color="CCCCCC"/>
              <w:left w:val="single" w:sz="3" w:space="0" w:color="CCCCCC"/>
              <w:bottom w:val="single" w:sz="3" w:space="0" w:color="CCCCCC"/>
              <w:right w:val="single" w:sz="3" w:space="0" w:color="CCCCCC"/>
            </w:tcBorders>
          </w:tcPr>
          <w:p w14:paraId="4ED644B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D1646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2AAC631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2616303" w14:textId="77777777" w:rsidR="00124A25" w:rsidRDefault="00124A25" w:rsidP="00D8285D"/>
        </w:tc>
        <w:tc>
          <w:tcPr>
            <w:tcW w:w="2885" w:type="dxa"/>
            <w:gridSpan w:val="2"/>
            <w:vMerge/>
            <w:tcBorders>
              <w:left w:val="single" w:sz="3" w:space="0" w:color="CCCCCC"/>
              <w:right w:val="nil"/>
            </w:tcBorders>
          </w:tcPr>
          <w:p w14:paraId="5D2029C7"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35EFA045" w14:textId="2BE5AC13" w:rsidR="00124A25" w:rsidRDefault="00124A25" w:rsidP="004B395A">
            <w:pPr>
              <w:spacing w:before="44"/>
              <w:rPr>
                <w:rFonts w:ascii="Arial" w:eastAsia="Arial" w:hAnsi="Arial" w:cs="Arial"/>
                <w:sz w:val="19"/>
                <w:szCs w:val="19"/>
              </w:rPr>
            </w:pPr>
          </w:p>
        </w:tc>
      </w:tr>
      <w:tr w:rsidR="00124A25" w14:paraId="70294CC5"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301287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E7AEA3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2C7869F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10.9</w:t>
            </w:r>
          </w:p>
        </w:tc>
        <w:tc>
          <w:tcPr>
            <w:tcW w:w="1439" w:type="dxa"/>
            <w:tcBorders>
              <w:top w:val="single" w:sz="3" w:space="0" w:color="CCCCCC"/>
              <w:left w:val="single" w:sz="3" w:space="0" w:color="CCCCCC"/>
              <w:bottom w:val="single" w:sz="3" w:space="0" w:color="CCCCCC"/>
              <w:right w:val="single" w:sz="3" w:space="0" w:color="CCCCCC"/>
            </w:tcBorders>
          </w:tcPr>
          <w:p w14:paraId="22872B9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369FEC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30300219"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CCD3C38" w14:textId="77777777" w:rsidR="00124A25" w:rsidRDefault="00124A25" w:rsidP="00D8285D"/>
        </w:tc>
        <w:tc>
          <w:tcPr>
            <w:tcW w:w="2885" w:type="dxa"/>
            <w:gridSpan w:val="2"/>
            <w:vMerge/>
            <w:tcBorders>
              <w:left w:val="single" w:sz="3" w:space="0" w:color="CCCCCC"/>
              <w:right w:val="nil"/>
            </w:tcBorders>
          </w:tcPr>
          <w:p w14:paraId="288C0098"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1DFF8F4D" w14:textId="77777777" w:rsidR="00124A25" w:rsidRDefault="00124A25" w:rsidP="00D8285D"/>
        </w:tc>
      </w:tr>
      <w:tr w:rsidR="00124A25" w14:paraId="1CAE6C40"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B730C9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7B5D8D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664C72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16.3</w:t>
            </w:r>
          </w:p>
        </w:tc>
        <w:tc>
          <w:tcPr>
            <w:tcW w:w="1439" w:type="dxa"/>
            <w:tcBorders>
              <w:top w:val="single" w:sz="3" w:space="0" w:color="CCCCCC"/>
              <w:left w:val="single" w:sz="3" w:space="0" w:color="CCCCCC"/>
              <w:bottom w:val="single" w:sz="3" w:space="0" w:color="CCCCCC"/>
              <w:right w:val="single" w:sz="3" w:space="0" w:color="CCCCCC"/>
            </w:tcBorders>
          </w:tcPr>
          <w:p w14:paraId="1DD402F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698177F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26E53E1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38AD024" w14:textId="77777777" w:rsidR="00124A25" w:rsidRDefault="00124A25" w:rsidP="00D8285D"/>
        </w:tc>
        <w:tc>
          <w:tcPr>
            <w:tcW w:w="2885" w:type="dxa"/>
            <w:gridSpan w:val="2"/>
            <w:vMerge/>
            <w:tcBorders>
              <w:left w:val="single" w:sz="3" w:space="0" w:color="CCCCCC"/>
              <w:right w:val="nil"/>
            </w:tcBorders>
          </w:tcPr>
          <w:p w14:paraId="3F5FD73C"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5AD0F0B0" w14:textId="77777777" w:rsidR="00124A25" w:rsidRDefault="00124A25" w:rsidP="00D8285D"/>
        </w:tc>
      </w:tr>
      <w:tr w:rsidR="00124A25" w14:paraId="4B5B0BA9"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6A7BA4B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6A2B8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8141B2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6637E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1F2A62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DCD1C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76688E31" w14:textId="77777777" w:rsidR="00124A25" w:rsidRDefault="00124A25" w:rsidP="00D8285D"/>
        </w:tc>
        <w:tc>
          <w:tcPr>
            <w:tcW w:w="2885" w:type="dxa"/>
            <w:gridSpan w:val="2"/>
            <w:vMerge/>
            <w:tcBorders>
              <w:left w:val="single" w:sz="3" w:space="0" w:color="CCCCCC"/>
              <w:right w:val="nil"/>
            </w:tcBorders>
          </w:tcPr>
          <w:p w14:paraId="2423D1E8"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0D387E89" w14:textId="77777777" w:rsidR="00124A25" w:rsidRDefault="00124A25" w:rsidP="00D8285D"/>
        </w:tc>
      </w:tr>
      <w:tr w:rsidR="00124A25" w14:paraId="366EEE88"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EDB2D9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Pete</w:t>
            </w:r>
          </w:p>
        </w:tc>
        <w:tc>
          <w:tcPr>
            <w:tcW w:w="1440" w:type="dxa"/>
            <w:tcBorders>
              <w:top w:val="single" w:sz="3" w:space="0" w:color="CCCCCC"/>
              <w:left w:val="single" w:sz="3" w:space="0" w:color="CCCCCC"/>
              <w:bottom w:val="single" w:sz="3" w:space="0" w:color="CCCCCC"/>
              <w:right w:val="single" w:sz="3" w:space="0" w:color="CCCCCC"/>
            </w:tcBorders>
          </w:tcPr>
          <w:p w14:paraId="39708924" w14:textId="43DA1C03"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D4A060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6.6</w:t>
            </w:r>
          </w:p>
        </w:tc>
        <w:tc>
          <w:tcPr>
            <w:tcW w:w="1439" w:type="dxa"/>
            <w:tcBorders>
              <w:top w:val="single" w:sz="3" w:space="0" w:color="CCCCCC"/>
              <w:left w:val="single" w:sz="3" w:space="0" w:color="CCCCCC"/>
              <w:bottom w:val="single" w:sz="3" w:space="0" w:color="CCCCCC"/>
              <w:right w:val="single" w:sz="3" w:space="0" w:color="CCCCCC"/>
            </w:tcBorders>
          </w:tcPr>
          <w:p w14:paraId="0BD59C6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1CDEB45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26B8ACDF"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15CC9CE3" w14:textId="77777777" w:rsidR="00124A25" w:rsidRDefault="00124A25" w:rsidP="00D8285D"/>
        </w:tc>
        <w:tc>
          <w:tcPr>
            <w:tcW w:w="2885" w:type="dxa"/>
            <w:gridSpan w:val="2"/>
            <w:vMerge/>
            <w:tcBorders>
              <w:left w:val="single" w:sz="3" w:space="0" w:color="CCCCCC"/>
              <w:right w:val="nil"/>
            </w:tcBorders>
          </w:tcPr>
          <w:p w14:paraId="65AB7AF1"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7E985E84" w14:textId="77777777" w:rsidR="00124A25" w:rsidRDefault="00124A25" w:rsidP="00D8285D"/>
        </w:tc>
      </w:tr>
      <w:tr w:rsidR="00124A25" w14:paraId="46976583"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58C1A58E"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7F923B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4BDCB36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13.4</w:t>
            </w:r>
          </w:p>
        </w:tc>
        <w:tc>
          <w:tcPr>
            <w:tcW w:w="1439" w:type="dxa"/>
            <w:tcBorders>
              <w:top w:val="single" w:sz="3" w:space="0" w:color="CCCCCC"/>
              <w:left w:val="single" w:sz="3" w:space="0" w:color="CCCCCC"/>
              <w:bottom w:val="single" w:sz="3" w:space="0" w:color="CCCCCC"/>
              <w:right w:val="single" w:sz="3" w:space="0" w:color="CCCCCC"/>
            </w:tcBorders>
          </w:tcPr>
          <w:p w14:paraId="6CDB0A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2A231E9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20588B0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7FD94F2B" w14:textId="77777777" w:rsidR="00124A25" w:rsidRDefault="00124A25" w:rsidP="00D8285D"/>
        </w:tc>
        <w:tc>
          <w:tcPr>
            <w:tcW w:w="2885" w:type="dxa"/>
            <w:gridSpan w:val="2"/>
            <w:vMerge/>
            <w:tcBorders>
              <w:left w:val="single" w:sz="3" w:space="0" w:color="CCCCCC"/>
              <w:right w:val="nil"/>
            </w:tcBorders>
          </w:tcPr>
          <w:p w14:paraId="4EBF3276"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17FFACDD" w14:textId="77777777" w:rsidR="00124A25" w:rsidRDefault="00124A25" w:rsidP="00D8285D"/>
        </w:tc>
      </w:tr>
      <w:tr w:rsidR="00124A25" w14:paraId="0ADF7FC4"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91E3A8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7B7B15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3D1A68B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22.2</w:t>
            </w:r>
          </w:p>
        </w:tc>
        <w:tc>
          <w:tcPr>
            <w:tcW w:w="1439" w:type="dxa"/>
            <w:tcBorders>
              <w:top w:val="single" w:sz="3" w:space="0" w:color="CCCCCC"/>
              <w:left w:val="single" w:sz="3" w:space="0" w:color="CCCCCC"/>
              <w:bottom w:val="single" w:sz="3" w:space="0" w:color="CCCCCC"/>
              <w:right w:val="single" w:sz="3" w:space="0" w:color="CCCCCC"/>
            </w:tcBorders>
          </w:tcPr>
          <w:p w14:paraId="392EEF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58B4FF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32C9014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41DC06" w14:textId="77777777" w:rsidR="00124A25" w:rsidRDefault="00124A25" w:rsidP="00D8285D"/>
        </w:tc>
        <w:tc>
          <w:tcPr>
            <w:tcW w:w="2885" w:type="dxa"/>
            <w:gridSpan w:val="2"/>
            <w:vMerge/>
            <w:tcBorders>
              <w:left w:val="single" w:sz="3" w:space="0" w:color="CCCCCC"/>
              <w:bottom w:val="single" w:sz="3" w:space="0" w:color="CCCCCC"/>
              <w:right w:val="nil"/>
            </w:tcBorders>
          </w:tcPr>
          <w:p w14:paraId="4DA2C1F9" w14:textId="77777777" w:rsidR="00124A25" w:rsidRDefault="00124A25" w:rsidP="00D8285D"/>
        </w:tc>
        <w:tc>
          <w:tcPr>
            <w:tcW w:w="1439" w:type="dxa"/>
            <w:tcBorders>
              <w:top w:val="single" w:sz="4" w:space="0" w:color="000000"/>
              <w:left w:val="single" w:sz="4" w:space="0" w:color="000000"/>
              <w:bottom w:val="single" w:sz="4" w:space="0" w:color="000000"/>
              <w:right w:val="single" w:sz="4" w:space="0" w:color="000000"/>
            </w:tcBorders>
          </w:tcPr>
          <w:p w14:paraId="77F84798" w14:textId="77777777" w:rsidR="00124A25" w:rsidRDefault="00124A25" w:rsidP="00D8285D">
            <w:pPr>
              <w:spacing w:before="53"/>
              <w:ind w:left="-11"/>
              <w:rPr>
                <w:rFonts w:ascii="Arial" w:eastAsia="Arial" w:hAnsi="Arial" w:cs="Arial"/>
                <w:sz w:val="19"/>
                <w:szCs w:val="19"/>
              </w:rPr>
            </w:pPr>
          </w:p>
        </w:tc>
      </w:tr>
      <w:tr w:rsidR="00124A25" w14:paraId="027E9AFA"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B354B4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69500A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D4649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C6B726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1106E0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E59B42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260D2B9"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780D08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CCDCA1" w14:textId="77777777" w:rsidR="00124A25" w:rsidRDefault="00124A25" w:rsidP="00D8285D"/>
        </w:tc>
        <w:tc>
          <w:tcPr>
            <w:tcW w:w="1439" w:type="dxa"/>
            <w:tcBorders>
              <w:top w:val="single" w:sz="4" w:space="0" w:color="000000"/>
              <w:left w:val="single" w:sz="3" w:space="0" w:color="CCCCCC"/>
              <w:bottom w:val="single" w:sz="3" w:space="0" w:color="CCCCCC"/>
              <w:right w:val="single" w:sz="3" w:space="0" w:color="CCCCCC"/>
            </w:tcBorders>
          </w:tcPr>
          <w:p w14:paraId="5538E38E" w14:textId="77777777" w:rsidR="00124A25" w:rsidRDefault="00124A25" w:rsidP="00D8285D"/>
        </w:tc>
      </w:tr>
      <w:tr w:rsidR="00124A25" w14:paraId="169545B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4E0C1AD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Maurice</w:t>
            </w:r>
          </w:p>
        </w:tc>
        <w:tc>
          <w:tcPr>
            <w:tcW w:w="1440" w:type="dxa"/>
            <w:tcBorders>
              <w:top w:val="single" w:sz="3" w:space="0" w:color="CCCCCC"/>
              <w:left w:val="single" w:sz="3" w:space="0" w:color="CCCCCC"/>
              <w:bottom w:val="single" w:sz="3" w:space="0" w:color="CCCCCC"/>
              <w:right w:val="single" w:sz="3" w:space="0" w:color="CCCCCC"/>
            </w:tcBorders>
          </w:tcPr>
          <w:p w14:paraId="416FC3BE" w14:textId="184D085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77B51B9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5.1</w:t>
            </w:r>
          </w:p>
        </w:tc>
        <w:tc>
          <w:tcPr>
            <w:tcW w:w="1439" w:type="dxa"/>
            <w:tcBorders>
              <w:top w:val="single" w:sz="3" w:space="0" w:color="CCCCCC"/>
              <w:left w:val="single" w:sz="3" w:space="0" w:color="CCCCCC"/>
              <w:bottom w:val="single" w:sz="3" w:space="0" w:color="CCCCCC"/>
              <w:right w:val="single" w:sz="3" w:space="0" w:color="CCCCCC"/>
            </w:tcBorders>
          </w:tcPr>
          <w:p w14:paraId="79F1AD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79AFD2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39" w:type="dxa"/>
            <w:tcBorders>
              <w:top w:val="single" w:sz="3" w:space="0" w:color="CCCCCC"/>
              <w:left w:val="single" w:sz="3" w:space="0" w:color="CCCCCC"/>
              <w:bottom w:val="single" w:sz="3" w:space="0" w:color="CCCCCC"/>
              <w:right w:val="single" w:sz="3" w:space="0" w:color="CCCCCC"/>
            </w:tcBorders>
          </w:tcPr>
          <w:p w14:paraId="1FEF2E7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5D66EE3"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E68C44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3E61B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8364F84" w14:textId="77777777" w:rsidR="00124A25" w:rsidRDefault="00124A25" w:rsidP="00D8285D"/>
        </w:tc>
      </w:tr>
      <w:tr w:rsidR="00124A25" w14:paraId="4C198FBB"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7A0FB6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5D9DB3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41BC82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18.8</w:t>
            </w:r>
          </w:p>
        </w:tc>
        <w:tc>
          <w:tcPr>
            <w:tcW w:w="1439" w:type="dxa"/>
            <w:tcBorders>
              <w:top w:val="single" w:sz="3" w:space="0" w:color="CCCCCC"/>
              <w:left w:val="single" w:sz="3" w:space="0" w:color="CCCCCC"/>
              <w:bottom w:val="single" w:sz="3" w:space="0" w:color="CCCCCC"/>
              <w:right w:val="single" w:sz="3" w:space="0" w:color="CCCCCC"/>
            </w:tcBorders>
          </w:tcPr>
          <w:p w14:paraId="77F31C5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4492E09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9" w:type="dxa"/>
            <w:tcBorders>
              <w:top w:val="single" w:sz="3" w:space="0" w:color="CCCCCC"/>
              <w:left w:val="single" w:sz="3" w:space="0" w:color="CCCCCC"/>
              <w:bottom w:val="single" w:sz="3" w:space="0" w:color="CCCCCC"/>
              <w:right w:val="single" w:sz="3" w:space="0" w:color="CCCCCC"/>
            </w:tcBorders>
          </w:tcPr>
          <w:p w14:paraId="51BFCB1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5DE1175"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3509DE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6C59B8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5ED4FC2" w14:textId="77777777" w:rsidR="00124A25" w:rsidRDefault="00124A25" w:rsidP="00D8285D"/>
        </w:tc>
      </w:tr>
      <w:tr w:rsidR="00124A25" w14:paraId="6458BB10"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BABD30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CA673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44E6760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32.3</w:t>
            </w:r>
          </w:p>
        </w:tc>
        <w:tc>
          <w:tcPr>
            <w:tcW w:w="1439" w:type="dxa"/>
            <w:tcBorders>
              <w:top w:val="single" w:sz="3" w:space="0" w:color="CCCCCC"/>
              <w:left w:val="single" w:sz="3" w:space="0" w:color="CCCCCC"/>
              <w:bottom w:val="single" w:sz="3" w:space="0" w:color="CCCCCC"/>
              <w:right w:val="single" w:sz="3" w:space="0" w:color="CCCCCC"/>
            </w:tcBorders>
          </w:tcPr>
          <w:p w14:paraId="5849FA1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1439" w:type="dxa"/>
            <w:tcBorders>
              <w:top w:val="single" w:sz="3" w:space="0" w:color="CCCCCC"/>
              <w:left w:val="single" w:sz="3" w:space="0" w:color="CCCCCC"/>
              <w:bottom w:val="single" w:sz="3" w:space="0" w:color="CCCCCC"/>
              <w:right w:val="single" w:sz="3" w:space="0" w:color="CCCCCC"/>
            </w:tcBorders>
          </w:tcPr>
          <w:p w14:paraId="290B927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3BFE470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24F7BE0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F42986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DE14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ABF34C9" w14:textId="77777777" w:rsidR="00124A25" w:rsidRDefault="00124A25" w:rsidP="00D8285D"/>
        </w:tc>
      </w:tr>
      <w:tr w:rsidR="00124A25" w14:paraId="1358D395"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B0D4FE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8BFD4E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58207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E1B6E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321DD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4B0D41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EC48B48"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52033B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F6C659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C834773" w14:textId="77777777" w:rsidR="00124A25" w:rsidRDefault="00124A25" w:rsidP="00D8285D"/>
        </w:tc>
      </w:tr>
      <w:tr w:rsidR="00124A25" w14:paraId="544D1F23"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1B9B59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Zane</w:t>
            </w:r>
          </w:p>
        </w:tc>
        <w:tc>
          <w:tcPr>
            <w:tcW w:w="1440" w:type="dxa"/>
            <w:tcBorders>
              <w:top w:val="single" w:sz="3" w:space="0" w:color="CCCCCC"/>
              <w:left w:val="single" w:sz="3" w:space="0" w:color="CCCCCC"/>
              <w:bottom w:val="single" w:sz="3" w:space="0" w:color="CCCCCC"/>
              <w:right w:val="single" w:sz="3" w:space="0" w:color="CCCCCC"/>
            </w:tcBorders>
          </w:tcPr>
          <w:p w14:paraId="5C7795F4" w14:textId="0C5DCB72"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72C08B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6.2</w:t>
            </w:r>
          </w:p>
        </w:tc>
        <w:tc>
          <w:tcPr>
            <w:tcW w:w="1439" w:type="dxa"/>
            <w:tcBorders>
              <w:top w:val="single" w:sz="3" w:space="0" w:color="CCCCCC"/>
              <w:left w:val="single" w:sz="3" w:space="0" w:color="CCCCCC"/>
              <w:bottom w:val="single" w:sz="3" w:space="0" w:color="CCCCCC"/>
              <w:right w:val="single" w:sz="3" w:space="0" w:color="CCCCCC"/>
            </w:tcBorders>
          </w:tcPr>
          <w:p w14:paraId="5FB0DF7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1F7A75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7FF9CAC"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2A3DA3"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38B772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867AE7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9D297B" w14:textId="77777777" w:rsidR="00124A25" w:rsidRDefault="00124A25" w:rsidP="00D8285D"/>
        </w:tc>
      </w:tr>
      <w:tr w:rsidR="00124A25" w14:paraId="7E9C7519"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2DB0582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133CE1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1B75A84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9.6</w:t>
            </w:r>
          </w:p>
        </w:tc>
        <w:tc>
          <w:tcPr>
            <w:tcW w:w="1439" w:type="dxa"/>
            <w:tcBorders>
              <w:top w:val="single" w:sz="3" w:space="0" w:color="CCCCCC"/>
              <w:left w:val="single" w:sz="3" w:space="0" w:color="CCCCCC"/>
              <w:bottom w:val="single" w:sz="3" w:space="0" w:color="CCCCCC"/>
              <w:right w:val="single" w:sz="3" w:space="0" w:color="CCCCCC"/>
            </w:tcBorders>
          </w:tcPr>
          <w:p w14:paraId="0BC5DC4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409F540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B673CAD"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28F922B"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58E71C8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53DC3D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D8E7EA0" w14:textId="77777777" w:rsidR="00124A25" w:rsidRDefault="00124A25" w:rsidP="00D8285D"/>
        </w:tc>
      </w:tr>
      <w:tr w:rsidR="00124A25" w14:paraId="5A6F905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3452A0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F6A48C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4B75D1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9" w:type="dxa"/>
            <w:tcBorders>
              <w:top w:val="single" w:sz="3" w:space="0" w:color="CCCCCC"/>
              <w:left w:val="single" w:sz="3" w:space="0" w:color="CCCCCC"/>
              <w:bottom w:val="single" w:sz="3" w:space="0" w:color="CCCCCC"/>
              <w:right w:val="single" w:sz="3" w:space="0" w:color="CCCCCC"/>
            </w:tcBorders>
          </w:tcPr>
          <w:p w14:paraId="01EF4C9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5459ED1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18EA241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9784E50"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76154D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C0086A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B3AD0F8" w14:textId="77777777" w:rsidR="00124A25" w:rsidRDefault="00124A25" w:rsidP="00D8285D"/>
        </w:tc>
      </w:tr>
      <w:tr w:rsidR="00124A25" w14:paraId="1DC6487B"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010FB5"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4C44BC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9BCD8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928DC1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F90E1C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431A35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F53647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1D41333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956C1F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05BD34F" w14:textId="77777777" w:rsidR="00124A25" w:rsidRDefault="00124A25" w:rsidP="00D8285D"/>
        </w:tc>
      </w:tr>
      <w:tr w:rsidR="00124A25" w14:paraId="6CB5D374"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5AD754C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Jackson</w:t>
            </w:r>
          </w:p>
        </w:tc>
        <w:tc>
          <w:tcPr>
            <w:tcW w:w="1440" w:type="dxa"/>
            <w:tcBorders>
              <w:top w:val="single" w:sz="3" w:space="0" w:color="CCCCCC"/>
              <w:left w:val="single" w:sz="3" w:space="0" w:color="CCCCCC"/>
              <w:bottom w:val="single" w:sz="3" w:space="0" w:color="CCCCCC"/>
              <w:right w:val="single" w:sz="3" w:space="0" w:color="CCCCCC"/>
            </w:tcBorders>
          </w:tcPr>
          <w:p w14:paraId="11DD0635" w14:textId="046E75D7"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6743C88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5.1</w:t>
            </w:r>
          </w:p>
        </w:tc>
        <w:tc>
          <w:tcPr>
            <w:tcW w:w="1439" w:type="dxa"/>
            <w:tcBorders>
              <w:top w:val="single" w:sz="3" w:space="0" w:color="CCCCCC"/>
              <w:left w:val="single" w:sz="3" w:space="0" w:color="CCCCCC"/>
              <w:bottom w:val="single" w:sz="3" w:space="0" w:color="CCCCCC"/>
              <w:right w:val="single" w:sz="3" w:space="0" w:color="CCCCCC"/>
            </w:tcBorders>
          </w:tcPr>
          <w:p w14:paraId="2E7133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7C5CF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0AB8D5A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FEA2C2E"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5ADD4D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8CB77A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0BA0DF2" w14:textId="77777777" w:rsidR="00124A25" w:rsidRDefault="00124A25" w:rsidP="00D8285D"/>
        </w:tc>
      </w:tr>
      <w:tr w:rsidR="00124A25" w14:paraId="17AF6C2B"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67E017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0B745E"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017C2C3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9.5</w:t>
            </w:r>
          </w:p>
        </w:tc>
        <w:tc>
          <w:tcPr>
            <w:tcW w:w="1439" w:type="dxa"/>
            <w:tcBorders>
              <w:top w:val="single" w:sz="3" w:space="0" w:color="CCCCCC"/>
              <w:left w:val="single" w:sz="3" w:space="0" w:color="CCCCCC"/>
              <w:bottom w:val="single" w:sz="3" w:space="0" w:color="CCCCCC"/>
              <w:right w:val="single" w:sz="3" w:space="0" w:color="CCCCCC"/>
            </w:tcBorders>
          </w:tcPr>
          <w:p w14:paraId="13B818F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9" w:type="dxa"/>
            <w:tcBorders>
              <w:top w:val="single" w:sz="3" w:space="0" w:color="CCCCCC"/>
              <w:left w:val="single" w:sz="3" w:space="0" w:color="CCCCCC"/>
              <w:bottom w:val="single" w:sz="3" w:space="0" w:color="CCCCCC"/>
              <w:right w:val="single" w:sz="3" w:space="0" w:color="CCCCCC"/>
            </w:tcBorders>
          </w:tcPr>
          <w:p w14:paraId="18A261F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28945852"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E0D03FD"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345ED9F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5DC9AD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B2C25B4" w14:textId="77777777" w:rsidR="00124A25" w:rsidRDefault="00124A25" w:rsidP="00D8285D"/>
        </w:tc>
      </w:tr>
      <w:tr w:rsidR="00124A25" w14:paraId="11019BF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FD5782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7025E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86BA4D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29.5</w:t>
            </w:r>
          </w:p>
        </w:tc>
        <w:tc>
          <w:tcPr>
            <w:tcW w:w="1439" w:type="dxa"/>
            <w:tcBorders>
              <w:top w:val="single" w:sz="3" w:space="0" w:color="CCCCCC"/>
              <w:left w:val="single" w:sz="3" w:space="0" w:color="CCCCCC"/>
              <w:bottom w:val="single" w:sz="3" w:space="0" w:color="CCCCCC"/>
              <w:right w:val="single" w:sz="3" w:space="0" w:color="CCCCCC"/>
            </w:tcBorders>
          </w:tcPr>
          <w:p w14:paraId="749F279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9" w:type="dxa"/>
            <w:tcBorders>
              <w:top w:val="single" w:sz="3" w:space="0" w:color="CCCCCC"/>
              <w:left w:val="single" w:sz="3" w:space="0" w:color="CCCCCC"/>
              <w:bottom w:val="single" w:sz="3" w:space="0" w:color="CCCCCC"/>
              <w:right w:val="single" w:sz="3" w:space="0" w:color="CCCCCC"/>
            </w:tcBorders>
          </w:tcPr>
          <w:p w14:paraId="18BFA0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9" w:type="dxa"/>
            <w:tcBorders>
              <w:top w:val="single" w:sz="3" w:space="0" w:color="CCCCCC"/>
              <w:left w:val="single" w:sz="3" w:space="0" w:color="CCCCCC"/>
              <w:bottom w:val="single" w:sz="3" w:space="0" w:color="CCCCCC"/>
              <w:right w:val="single" w:sz="3" w:space="0" w:color="CCCCCC"/>
            </w:tcBorders>
          </w:tcPr>
          <w:p w14:paraId="0A821E3A"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CCE5377"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5264BF2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E05A9C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A4F5877" w14:textId="77777777" w:rsidR="00124A25" w:rsidRDefault="00124A25" w:rsidP="00D8285D"/>
        </w:tc>
      </w:tr>
      <w:tr w:rsidR="00124A25" w14:paraId="30E5B1D0"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C9C25B"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831CC3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97330F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296FC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7B22A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15E24C"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797370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F26007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FEC028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C29210C" w14:textId="77777777" w:rsidR="00124A25" w:rsidRDefault="00124A25" w:rsidP="00D8285D"/>
        </w:tc>
      </w:tr>
      <w:tr w:rsidR="00124A25" w14:paraId="49D0B397"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6E333F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Josh</w:t>
            </w:r>
          </w:p>
        </w:tc>
        <w:tc>
          <w:tcPr>
            <w:tcW w:w="1440" w:type="dxa"/>
            <w:tcBorders>
              <w:top w:val="single" w:sz="3" w:space="0" w:color="CCCCCC"/>
              <w:left w:val="single" w:sz="3" w:space="0" w:color="CCCCCC"/>
              <w:bottom w:val="single" w:sz="3" w:space="0" w:color="CCCCCC"/>
              <w:right w:val="single" w:sz="3" w:space="0" w:color="CCCCCC"/>
            </w:tcBorders>
          </w:tcPr>
          <w:p w14:paraId="054DFF9A" w14:textId="519CB095"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1C535B2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2.6</w:t>
            </w:r>
          </w:p>
        </w:tc>
        <w:tc>
          <w:tcPr>
            <w:tcW w:w="1439" w:type="dxa"/>
            <w:tcBorders>
              <w:top w:val="single" w:sz="3" w:space="0" w:color="CCCCCC"/>
              <w:left w:val="single" w:sz="3" w:space="0" w:color="CCCCCC"/>
              <w:bottom w:val="single" w:sz="3" w:space="0" w:color="CCCCCC"/>
              <w:right w:val="single" w:sz="3" w:space="0" w:color="CCCCCC"/>
            </w:tcBorders>
          </w:tcPr>
          <w:p w14:paraId="44DC1D4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4B5C75F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3526C659"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2B940599"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68A77A1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C030D4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216FF4" w14:textId="77777777" w:rsidR="00124A25" w:rsidRDefault="00124A25" w:rsidP="00D8285D"/>
        </w:tc>
      </w:tr>
      <w:tr w:rsidR="00124A25" w14:paraId="7C25B93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66867A6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01387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1850AC3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9.31</w:t>
            </w:r>
          </w:p>
        </w:tc>
        <w:tc>
          <w:tcPr>
            <w:tcW w:w="1439" w:type="dxa"/>
            <w:tcBorders>
              <w:top w:val="single" w:sz="3" w:space="0" w:color="CCCCCC"/>
              <w:left w:val="single" w:sz="3" w:space="0" w:color="CCCCCC"/>
              <w:bottom w:val="single" w:sz="3" w:space="0" w:color="CCCCCC"/>
              <w:right w:val="single" w:sz="3" w:space="0" w:color="CCCCCC"/>
            </w:tcBorders>
          </w:tcPr>
          <w:p w14:paraId="69EC706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2EA1343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795D64DE"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EF383A6"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2F0E397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FBF72F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EAADE79" w14:textId="77777777" w:rsidR="00124A25" w:rsidRDefault="00124A25" w:rsidP="00D8285D"/>
        </w:tc>
      </w:tr>
      <w:tr w:rsidR="00124A25" w14:paraId="40833BC2"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4E40984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F1FA9E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CC5B3EC"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15.76</w:t>
            </w:r>
          </w:p>
        </w:tc>
        <w:tc>
          <w:tcPr>
            <w:tcW w:w="1439" w:type="dxa"/>
            <w:tcBorders>
              <w:top w:val="single" w:sz="3" w:space="0" w:color="CCCCCC"/>
              <w:left w:val="single" w:sz="3" w:space="0" w:color="CCCCCC"/>
              <w:bottom w:val="single" w:sz="3" w:space="0" w:color="CCCCCC"/>
              <w:right w:val="single" w:sz="3" w:space="0" w:color="CCCCCC"/>
            </w:tcBorders>
          </w:tcPr>
          <w:p w14:paraId="679436A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3C00ACC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00F15CE3"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468516FA"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ACF5C9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0202E7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DA3D084" w14:textId="77777777" w:rsidR="00124A25" w:rsidRDefault="00124A25" w:rsidP="00D8285D"/>
        </w:tc>
      </w:tr>
      <w:tr w:rsidR="00124A25" w14:paraId="0617F746"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0598679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2CB6EE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169E28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624AD7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81E6B5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208D7A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845DC7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B2871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997A11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90B6B16" w14:textId="77777777" w:rsidR="00124A25" w:rsidRDefault="00124A25" w:rsidP="00D8285D"/>
        </w:tc>
      </w:tr>
      <w:tr w:rsidR="00124A25" w14:paraId="22898FF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6075E87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Greg</w:t>
            </w:r>
          </w:p>
        </w:tc>
        <w:tc>
          <w:tcPr>
            <w:tcW w:w="1440" w:type="dxa"/>
            <w:tcBorders>
              <w:top w:val="single" w:sz="3" w:space="0" w:color="CCCCCC"/>
              <w:left w:val="single" w:sz="3" w:space="0" w:color="CCCCCC"/>
              <w:bottom w:val="single" w:sz="3" w:space="0" w:color="CCCCCC"/>
              <w:right w:val="single" w:sz="3" w:space="0" w:color="CCCCCC"/>
            </w:tcBorders>
          </w:tcPr>
          <w:p w14:paraId="2663BAE7" w14:textId="71E5E20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5B06070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2.7</w:t>
            </w:r>
          </w:p>
        </w:tc>
        <w:tc>
          <w:tcPr>
            <w:tcW w:w="1439" w:type="dxa"/>
            <w:tcBorders>
              <w:top w:val="single" w:sz="3" w:space="0" w:color="CCCCCC"/>
              <w:left w:val="single" w:sz="3" w:space="0" w:color="CCCCCC"/>
              <w:bottom w:val="single" w:sz="3" w:space="0" w:color="CCCCCC"/>
              <w:right w:val="single" w:sz="3" w:space="0" w:color="CCCCCC"/>
            </w:tcBorders>
          </w:tcPr>
          <w:p w14:paraId="1149AD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529D8C2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0115B51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8D10AC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46980C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236A21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4F5534E" w14:textId="77777777" w:rsidR="00124A25" w:rsidRDefault="00124A25" w:rsidP="00D8285D"/>
        </w:tc>
      </w:tr>
      <w:tr w:rsidR="00124A25" w14:paraId="06547E4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265765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78A4A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04510FA8"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12.54</w:t>
            </w:r>
          </w:p>
        </w:tc>
        <w:tc>
          <w:tcPr>
            <w:tcW w:w="1439" w:type="dxa"/>
            <w:tcBorders>
              <w:top w:val="single" w:sz="3" w:space="0" w:color="CCCCCC"/>
              <w:left w:val="single" w:sz="3" w:space="0" w:color="CCCCCC"/>
              <w:bottom w:val="single" w:sz="3" w:space="0" w:color="CCCCCC"/>
              <w:right w:val="single" w:sz="3" w:space="0" w:color="CCCCCC"/>
            </w:tcBorders>
          </w:tcPr>
          <w:p w14:paraId="34D25EF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592401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9" w:type="dxa"/>
            <w:tcBorders>
              <w:top w:val="single" w:sz="3" w:space="0" w:color="CCCCCC"/>
              <w:left w:val="single" w:sz="3" w:space="0" w:color="CCCCCC"/>
              <w:bottom w:val="single" w:sz="3" w:space="0" w:color="CCCCCC"/>
              <w:right w:val="single" w:sz="3" w:space="0" w:color="CCCCCC"/>
            </w:tcBorders>
          </w:tcPr>
          <w:p w14:paraId="56B26137"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14485C2A"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3704814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E0B90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227A793" w14:textId="77777777" w:rsidR="00124A25" w:rsidRDefault="00124A25" w:rsidP="00D8285D"/>
        </w:tc>
      </w:tr>
      <w:tr w:rsidR="00124A25" w14:paraId="19B155D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27E503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2D97FE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1D0C232D" w14:textId="77777777" w:rsidR="00124A25" w:rsidRDefault="00124A25" w:rsidP="00D8285D">
            <w:pPr>
              <w:spacing w:before="55"/>
              <w:ind w:left="915"/>
              <w:rPr>
                <w:rFonts w:ascii="Arial" w:eastAsia="Arial" w:hAnsi="Arial" w:cs="Arial"/>
                <w:sz w:val="19"/>
                <w:szCs w:val="19"/>
              </w:rPr>
            </w:pPr>
            <w:r>
              <w:rPr>
                <w:rFonts w:ascii="Arial" w:eastAsia="Arial" w:hAnsi="Arial" w:cs="Arial"/>
                <w:sz w:val="19"/>
                <w:szCs w:val="19"/>
              </w:rPr>
              <w:t>25.38</w:t>
            </w:r>
          </w:p>
        </w:tc>
        <w:tc>
          <w:tcPr>
            <w:tcW w:w="1439" w:type="dxa"/>
            <w:tcBorders>
              <w:top w:val="single" w:sz="3" w:space="0" w:color="CCCCCC"/>
              <w:left w:val="single" w:sz="3" w:space="0" w:color="CCCCCC"/>
              <w:bottom w:val="single" w:sz="3" w:space="0" w:color="CCCCCC"/>
              <w:right w:val="single" w:sz="3" w:space="0" w:color="CCCCCC"/>
            </w:tcBorders>
          </w:tcPr>
          <w:p w14:paraId="75AE24A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9" w:type="dxa"/>
            <w:tcBorders>
              <w:top w:val="single" w:sz="3" w:space="0" w:color="CCCCCC"/>
              <w:left w:val="single" w:sz="3" w:space="0" w:color="CCCCCC"/>
              <w:bottom w:val="single" w:sz="3" w:space="0" w:color="CCCCCC"/>
              <w:right w:val="single" w:sz="3" w:space="0" w:color="CCCCCC"/>
            </w:tcBorders>
          </w:tcPr>
          <w:p w14:paraId="34BFFF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9" w:type="dxa"/>
            <w:tcBorders>
              <w:top w:val="single" w:sz="3" w:space="0" w:color="CCCCCC"/>
              <w:left w:val="single" w:sz="3" w:space="0" w:color="CCCCCC"/>
              <w:bottom w:val="single" w:sz="3" w:space="0" w:color="CCCCCC"/>
              <w:right w:val="single" w:sz="3" w:space="0" w:color="CCCCCC"/>
            </w:tcBorders>
          </w:tcPr>
          <w:p w14:paraId="44BC37D1"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03B6141D"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B2E3F1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836B1F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571AF1" w14:textId="77777777" w:rsidR="00124A25" w:rsidRDefault="00124A25" w:rsidP="00D8285D"/>
        </w:tc>
      </w:tr>
      <w:tr w:rsidR="00124A25" w14:paraId="046455E8"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4336B4C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C12AE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198A5A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8170207"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B5C0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93AAC6"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40B418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1EDE8C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AD302A0"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C18899E" w14:textId="77777777" w:rsidR="00124A25" w:rsidRDefault="00124A25" w:rsidP="00D8285D"/>
        </w:tc>
      </w:tr>
      <w:tr w:rsidR="00124A25" w14:paraId="35FE8D0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1840612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Ed</w:t>
            </w:r>
          </w:p>
        </w:tc>
        <w:tc>
          <w:tcPr>
            <w:tcW w:w="1440" w:type="dxa"/>
            <w:tcBorders>
              <w:top w:val="single" w:sz="3" w:space="0" w:color="CCCCCC"/>
              <w:left w:val="single" w:sz="3" w:space="0" w:color="CCCCCC"/>
              <w:bottom w:val="single" w:sz="3" w:space="0" w:color="CCCCCC"/>
              <w:right w:val="single" w:sz="3" w:space="0" w:color="CCCCCC"/>
            </w:tcBorders>
          </w:tcPr>
          <w:p w14:paraId="78DBCDA9" w14:textId="5D3B4656"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9" w:type="dxa"/>
            <w:tcBorders>
              <w:top w:val="single" w:sz="3" w:space="0" w:color="CCCCCC"/>
              <w:left w:val="single" w:sz="3" w:space="0" w:color="CCCCCC"/>
              <w:bottom w:val="single" w:sz="3" w:space="0" w:color="CCCCCC"/>
              <w:right w:val="single" w:sz="3" w:space="0" w:color="CCCCCC"/>
            </w:tcBorders>
          </w:tcPr>
          <w:p w14:paraId="236DCAF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4.8</w:t>
            </w:r>
          </w:p>
        </w:tc>
        <w:tc>
          <w:tcPr>
            <w:tcW w:w="1439" w:type="dxa"/>
            <w:tcBorders>
              <w:top w:val="single" w:sz="3" w:space="0" w:color="CCCCCC"/>
              <w:left w:val="single" w:sz="3" w:space="0" w:color="CCCCCC"/>
              <w:bottom w:val="single" w:sz="3" w:space="0" w:color="CCCCCC"/>
              <w:right w:val="single" w:sz="3" w:space="0" w:color="CCCCCC"/>
            </w:tcBorders>
          </w:tcPr>
          <w:p w14:paraId="460F9E2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6033EC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39" w:type="dxa"/>
            <w:tcBorders>
              <w:top w:val="single" w:sz="3" w:space="0" w:color="CCCCCC"/>
              <w:left w:val="single" w:sz="3" w:space="0" w:color="CCCCCC"/>
              <w:bottom w:val="single" w:sz="3" w:space="0" w:color="CCCCCC"/>
              <w:right w:val="single" w:sz="3" w:space="0" w:color="CCCCCC"/>
            </w:tcBorders>
          </w:tcPr>
          <w:p w14:paraId="42FC4805"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363B4B1"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0317D21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3E312B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95110CD" w14:textId="77777777" w:rsidR="00124A25" w:rsidRDefault="00124A25" w:rsidP="00D8285D"/>
        </w:tc>
      </w:tr>
      <w:tr w:rsidR="00124A25" w14:paraId="630C93D7"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174DF1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B9F733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9" w:type="dxa"/>
            <w:tcBorders>
              <w:top w:val="single" w:sz="3" w:space="0" w:color="CCCCCC"/>
              <w:left w:val="single" w:sz="3" w:space="0" w:color="CCCCCC"/>
              <w:bottom w:val="single" w:sz="3" w:space="0" w:color="CCCCCC"/>
              <w:right w:val="single" w:sz="3" w:space="0" w:color="CCCCCC"/>
            </w:tcBorders>
          </w:tcPr>
          <w:p w14:paraId="2F14A4A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11</w:t>
            </w:r>
          </w:p>
        </w:tc>
        <w:tc>
          <w:tcPr>
            <w:tcW w:w="1439" w:type="dxa"/>
            <w:tcBorders>
              <w:top w:val="single" w:sz="3" w:space="0" w:color="CCCCCC"/>
              <w:left w:val="single" w:sz="3" w:space="0" w:color="CCCCCC"/>
              <w:bottom w:val="single" w:sz="3" w:space="0" w:color="CCCCCC"/>
              <w:right w:val="single" w:sz="3" w:space="0" w:color="CCCCCC"/>
            </w:tcBorders>
          </w:tcPr>
          <w:p w14:paraId="45FCA62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087F151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1439" w:type="dxa"/>
            <w:tcBorders>
              <w:top w:val="single" w:sz="3" w:space="0" w:color="CCCCCC"/>
              <w:left w:val="single" w:sz="3" w:space="0" w:color="CCCCCC"/>
              <w:bottom w:val="single" w:sz="3" w:space="0" w:color="CCCCCC"/>
              <w:right w:val="single" w:sz="3" w:space="0" w:color="CCCCCC"/>
            </w:tcBorders>
          </w:tcPr>
          <w:p w14:paraId="0E57DA10"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5B5543B8"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113D49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0D0850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A8BDF90" w14:textId="77777777" w:rsidR="00124A25" w:rsidRDefault="00124A25" w:rsidP="00D8285D"/>
        </w:tc>
      </w:tr>
      <w:tr w:rsidR="00124A25" w14:paraId="5F03EEEC"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74909B1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A9B729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9" w:type="dxa"/>
            <w:tcBorders>
              <w:top w:val="single" w:sz="3" w:space="0" w:color="CCCCCC"/>
              <w:left w:val="single" w:sz="3" w:space="0" w:color="CCCCCC"/>
              <w:bottom w:val="single" w:sz="3" w:space="0" w:color="CCCCCC"/>
              <w:right w:val="single" w:sz="3" w:space="0" w:color="CCCCCC"/>
            </w:tcBorders>
          </w:tcPr>
          <w:p w14:paraId="6888CB2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16.5</w:t>
            </w:r>
          </w:p>
        </w:tc>
        <w:tc>
          <w:tcPr>
            <w:tcW w:w="1439" w:type="dxa"/>
            <w:tcBorders>
              <w:top w:val="single" w:sz="3" w:space="0" w:color="CCCCCC"/>
              <w:left w:val="single" w:sz="3" w:space="0" w:color="CCCCCC"/>
              <w:bottom w:val="single" w:sz="3" w:space="0" w:color="CCCCCC"/>
              <w:right w:val="single" w:sz="3" w:space="0" w:color="CCCCCC"/>
            </w:tcBorders>
          </w:tcPr>
          <w:p w14:paraId="62E744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9" w:type="dxa"/>
            <w:tcBorders>
              <w:top w:val="single" w:sz="3" w:space="0" w:color="CCCCCC"/>
              <w:left w:val="single" w:sz="3" w:space="0" w:color="CCCCCC"/>
              <w:bottom w:val="single" w:sz="3" w:space="0" w:color="CCCCCC"/>
              <w:right w:val="single" w:sz="3" w:space="0" w:color="CCCCCC"/>
            </w:tcBorders>
          </w:tcPr>
          <w:p w14:paraId="5D3CDE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39" w:type="dxa"/>
            <w:tcBorders>
              <w:top w:val="single" w:sz="3" w:space="0" w:color="CCCCCC"/>
              <w:left w:val="single" w:sz="3" w:space="0" w:color="CCCCCC"/>
              <w:bottom w:val="single" w:sz="3" w:space="0" w:color="CCCCCC"/>
              <w:right w:val="single" w:sz="3" w:space="0" w:color="CCCCCC"/>
            </w:tcBorders>
          </w:tcPr>
          <w:p w14:paraId="032972CA"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68256D0C"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7ED5520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8B7EFB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3751DC6" w14:textId="77777777" w:rsidR="00124A25" w:rsidRDefault="00124A25" w:rsidP="00D8285D"/>
        </w:tc>
      </w:tr>
      <w:tr w:rsidR="00124A25" w14:paraId="5E6104FC"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34F1C43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A00CB0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B79474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6B014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C173A2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21E87D8" w14:textId="77777777" w:rsidR="00124A25" w:rsidRDefault="00124A25" w:rsidP="00D8285D"/>
        </w:tc>
        <w:tc>
          <w:tcPr>
            <w:tcW w:w="20" w:type="dxa"/>
            <w:tcBorders>
              <w:top w:val="single" w:sz="3" w:space="0" w:color="CCCCCC"/>
              <w:left w:val="single" w:sz="3" w:space="0" w:color="CCCCCC"/>
              <w:bottom w:val="single" w:sz="3" w:space="0" w:color="CCCCCC"/>
              <w:right w:val="single" w:sz="3" w:space="0" w:color="CCCCCC"/>
            </w:tcBorders>
          </w:tcPr>
          <w:p w14:paraId="384E1A3F" w14:textId="77777777" w:rsidR="00124A25" w:rsidRDefault="00124A25" w:rsidP="00D8285D"/>
        </w:tc>
        <w:tc>
          <w:tcPr>
            <w:tcW w:w="1446" w:type="dxa"/>
            <w:tcBorders>
              <w:top w:val="single" w:sz="3" w:space="0" w:color="CCCCCC"/>
              <w:left w:val="single" w:sz="3" w:space="0" w:color="CCCCCC"/>
              <w:bottom w:val="single" w:sz="3" w:space="0" w:color="CCCCCC"/>
              <w:right w:val="single" w:sz="3" w:space="0" w:color="CCCCCC"/>
            </w:tcBorders>
          </w:tcPr>
          <w:p w14:paraId="2751C63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72F0CD2"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0B9507" w14:textId="77777777" w:rsidR="00124A25" w:rsidRDefault="00124A25" w:rsidP="00D8285D"/>
        </w:tc>
      </w:tr>
    </w:tbl>
    <w:p w14:paraId="4B091069" w14:textId="77777777" w:rsidR="00124A25" w:rsidRDefault="00124A25" w:rsidP="00366391">
      <w:pPr>
        <w:spacing w:line="480" w:lineRule="auto"/>
        <w:rPr>
          <w:rFonts w:ascii="Times New Roman" w:hAnsi="Times New Roman" w:cs="Times New Roman"/>
        </w:rPr>
      </w:pPr>
    </w:p>
    <w:tbl>
      <w:tblPr>
        <w:tblW w:w="14400" w:type="dxa"/>
        <w:tblInd w:w="-806" w:type="dxa"/>
        <w:tblLayout w:type="fixed"/>
        <w:tblCellMar>
          <w:left w:w="0" w:type="dxa"/>
          <w:right w:w="0" w:type="dxa"/>
        </w:tblCellMar>
        <w:tblLook w:val="01E0" w:firstRow="1" w:lastRow="1" w:firstColumn="1" w:lastColumn="1" w:noHBand="0" w:noVBand="0"/>
      </w:tblPr>
      <w:tblGrid>
        <w:gridCol w:w="1440"/>
        <w:gridCol w:w="1440"/>
        <w:gridCol w:w="1440"/>
        <w:gridCol w:w="1440"/>
        <w:gridCol w:w="1440"/>
        <w:gridCol w:w="1440"/>
        <w:gridCol w:w="1440"/>
        <w:gridCol w:w="1440"/>
        <w:gridCol w:w="1440"/>
        <w:gridCol w:w="1440"/>
      </w:tblGrid>
      <w:tr w:rsidR="00124A25" w14:paraId="44941E89"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5C77652" w14:textId="77777777" w:rsidR="00124A25" w:rsidRDefault="00124A25" w:rsidP="00124A25">
            <w:pPr>
              <w:spacing w:before="55"/>
              <w:ind w:left="-902" w:firstLine="945"/>
              <w:rPr>
                <w:rFonts w:ascii="Arial" w:eastAsia="Arial" w:hAnsi="Arial" w:cs="Arial"/>
                <w:sz w:val="19"/>
                <w:szCs w:val="19"/>
              </w:rPr>
            </w:pPr>
            <w:r>
              <w:rPr>
                <w:rFonts w:ascii="Arial" w:eastAsia="Arial" w:hAnsi="Arial" w:cs="Arial"/>
                <w:sz w:val="19"/>
                <w:szCs w:val="19"/>
              </w:rPr>
              <w:lastRenderedPageBreak/>
              <w:t>John</w:t>
            </w:r>
          </w:p>
        </w:tc>
        <w:tc>
          <w:tcPr>
            <w:tcW w:w="1440" w:type="dxa"/>
            <w:tcBorders>
              <w:top w:val="single" w:sz="3" w:space="0" w:color="CCCCCC"/>
              <w:left w:val="single" w:sz="3" w:space="0" w:color="CCCCCC"/>
              <w:bottom w:val="single" w:sz="3" w:space="0" w:color="CCCCCC"/>
              <w:right w:val="single" w:sz="3" w:space="0" w:color="CCCCCC"/>
            </w:tcBorders>
          </w:tcPr>
          <w:p w14:paraId="4012EA07" w14:textId="0F1C992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40" w:type="dxa"/>
            <w:tcBorders>
              <w:top w:val="single" w:sz="3" w:space="0" w:color="CCCCCC"/>
              <w:left w:val="single" w:sz="3" w:space="0" w:color="CCCCCC"/>
              <w:bottom w:val="single" w:sz="3" w:space="0" w:color="CCCCCC"/>
              <w:right w:val="single" w:sz="3" w:space="0" w:color="CCCCCC"/>
            </w:tcBorders>
          </w:tcPr>
          <w:p w14:paraId="30A8D7E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5.2</w:t>
            </w:r>
          </w:p>
        </w:tc>
        <w:tc>
          <w:tcPr>
            <w:tcW w:w="1440" w:type="dxa"/>
            <w:tcBorders>
              <w:top w:val="single" w:sz="3" w:space="0" w:color="CCCCCC"/>
              <w:left w:val="single" w:sz="3" w:space="0" w:color="CCCCCC"/>
              <w:bottom w:val="single" w:sz="3" w:space="0" w:color="CCCCCC"/>
              <w:right w:val="single" w:sz="3" w:space="0" w:color="CCCCCC"/>
            </w:tcBorders>
          </w:tcPr>
          <w:p w14:paraId="586F65B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449E5BE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40" w:type="dxa"/>
            <w:tcBorders>
              <w:top w:val="single" w:sz="3" w:space="0" w:color="CCCCCC"/>
              <w:left w:val="single" w:sz="3" w:space="0" w:color="CCCCCC"/>
              <w:bottom w:val="single" w:sz="3" w:space="0" w:color="CCCCCC"/>
              <w:right w:val="single" w:sz="3" w:space="0" w:color="CCCCCC"/>
            </w:tcBorders>
          </w:tcPr>
          <w:p w14:paraId="0A3768E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AC05F8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11D905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63637D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908E05C" w14:textId="77777777" w:rsidR="00124A25" w:rsidRDefault="00124A25" w:rsidP="00D8285D"/>
        </w:tc>
      </w:tr>
      <w:tr w:rsidR="00124A25" w14:paraId="4DF7BAAD"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016443F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E8F23A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40" w:type="dxa"/>
            <w:tcBorders>
              <w:top w:val="single" w:sz="3" w:space="0" w:color="CCCCCC"/>
              <w:left w:val="single" w:sz="3" w:space="0" w:color="CCCCCC"/>
              <w:bottom w:val="single" w:sz="3" w:space="0" w:color="CCCCCC"/>
              <w:right w:val="single" w:sz="3" w:space="0" w:color="CCCCCC"/>
            </w:tcBorders>
          </w:tcPr>
          <w:p w14:paraId="5458ADB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12.2</w:t>
            </w:r>
          </w:p>
        </w:tc>
        <w:tc>
          <w:tcPr>
            <w:tcW w:w="1440" w:type="dxa"/>
            <w:tcBorders>
              <w:top w:val="single" w:sz="3" w:space="0" w:color="CCCCCC"/>
              <w:left w:val="single" w:sz="3" w:space="0" w:color="CCCCCC"/>
              <w:bottom w:val="single" w:sz="3" w:space="0" w:color="CCCCCC"/>
              <w:right w:val="single" w:sz="3" w:space="0" w:color="CCCCCC"/>
            </w:tcBorders>
          </w:tcPr>
          <w:p w14:paraId="690D334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3A73FC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40" w:type="dxa"/>
            <w:tcBorders>
              <w:top w:val="single" w:sz="3" w:space="0" w:color="CCCCCC"/>
              <w:left w:val="single" w:sz="3" w:space="0" w:color="CCCCCC"/>
              <w:bottom w:val="single" w:sz="3" w:space="0" w:color="CCCCCC"/>
              <w:right w:val="single" w:sz="3" w:space="0" w:color="CCCCCC"/>
            </w:tcBorders>
          </w:tcPr>
          <w:p w14:paraId="0E99B52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9C83E23"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204A6CC"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77FB10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8B76057" w14:textId="77777777" w:rsidR="00124A25" w:rsidRDefault="00124A25" w:rsidP="00D8285D"/>
        </w:tc>
      </w:tr>
      <w:tr w:rsidR="00124A25" w14:paraId="0B94FEB6"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3C16D3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E87C62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40" w:type="dxa"/>
            <w:tcBorders>
              <w:top w:val="single" w:sz="3" w:space="0" w:color="CCCCCC"/>
              <w:left w:val="single" w:sz="3" w:space="0" w:color="CCCCCC"/>
              <w:bottom w:val="single" w:sz="3" w:space="0" w:color="CCCCCC"/>
              <w:right w:val="single" w:sz="3" w:space="0" w:color="CCCCCC"/>
            </w:tcBorders>
          </w:tcPr>
          <w:p w14:paraId="59CA751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19.7</w:t>
            </w:r>
          </w:p>
        </w:tc>
        <w:tc>
          <w:tcPr>
            <w:tcW w:w="1440" w:type="dxa"/>
            <w:tcBorders>
              <w:top w:val="single" w:sz="3" w:space="0" w:color="CCCCCC"/>
              <w:left w:val="single" w:sz="3" w:space="0" w:color="CCCCCC"/>
              <w:bottom w:val="single" w:sz="3" w:space="0" w:color="CCCCCC"/>
              <w:right w:val="single" w:sz="3" w:space="0" w:color="CCCCCC"/>
            </w:tcBorders>
          </w:tcPr>
          <w:p w14:paraId="46FB4E9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3203097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1440" w:type="dxa"/>
            <w:tcBorders>
              <w:top w:val="single" w:sz="3" w:space="0" w:color="CCCCCC"/>
              <w:left w:val="single" w:sz="3" w:space="0" w:color="CCCCCC"/>
              <w:bottom w:val="single" w:sz="3" w:space="0" w:color="CCCCCC"/>
              <w:right w:val="single" w:sz="3" w:space="0" w:color="CCCCCC"/>
            </w:tcBorders>
          </w:tcPr>
          <w:p w14:paraId="398FEC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1695BC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1F1D8C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615FFB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FFFCE1" w14:textId="77777777" w:rsidR="00124A25" w:rsidRDefault="00124A25" w:rsidP="00D8285D"/>
        </w:tc>
      </w:tr>
      <w:tr w:rsidR="00124A25" w14:paraId="093435FE" w14:textId="77777777" w:rsidTr="00124A25">
        <w:trPr>
          <w:trHeight w:hRule="exact" w:val="299"/>
        </w:trPr>
        <w:tc>
          <w:tcPr>
            <w:tcW w:w="1440" w:type="dxa"/>
            <w:tcBorders>
              <w:top w:val="single" w:sz="3" w:space="0" w:color="CCCCCC"/>
              <w:left w:val="single" w:sz="3" w:space="0" w:color="CCCCCC"/>
              <w:bottom w:val="single" w:sz="3" w:space="0" w:color="CCCCCC"/>
              <w:right w:val="single" w:sz="3" w:space="0" w:color="CCCCCC"/>
            </w:tcBorders>
          </w:tcPr>
          <w:p w14:paraId="6DFC3DB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0D89F2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15D5C07"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A0445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06BCEF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2EF7874"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7ECBFC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084F8C6"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8489D78"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4CDE0C2" w14:textId="77777777" w:rsidR="00124A25" w:rsidRDefault="00124A25" w:rsidP="00D8285D"/>
        </w:tc>
      </w:tr>
      <w:tr w:rsidR="00124A25" w14:paraId="394DF59F" w14:textId="77777777" w:rsidTr="00124A25">
        <w:trPr>
          <w:trHeight w:hRule="exact" w:val="318"/>
        </w:trPr>
        <w:tc>
          <w:tcPr>
            <w:tcW w:w="1440" w:type="dxa"/>
            <w:tcBorders>
              <w:top w:val="single" w:sz="3" w:space="0" w:color="CCCCCC"/>
              <w:left w:val="single" w:sz="3" w:space="0" w:color="CCCCCC"/>
              <w:bottom w:val="single" w:sz="3" w:space="0" w:color="CCCCCC"/>
              <w:right w:val="single" w:sz="3" w:space="0" w:color="CCCCCC"/>
            </w:tcBorders>
          </w:tcPr>
          <w:p w14:paraId="3307F7A3"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Katie</w:t>
            </w:r>
          </w:p>
        </w:tc>
        <w:tc>
          <w:tcPr>
            <w:tcW w:w="1440" w:type="dxa"/>
            <w:tcBorders>
              <w:top w:val="single" w:sz="3" w:space="0" w:color="CCCCCC"/>
              <w:left w:val="single" w:sz="3" w:space="0" w:color="CCCCCC"/>
              <w:bottom w:val="single" w:sz="3" w:space="0" w:color="CCCCCC"/>
              <w:right w:val="single" w:sz="3" w:space="0" w:color="CCCCCC"/>
            </w:tcBorders>
          </w:tcPr>
          <w:p w14:paraId="53B4020E" w14:textId="3B511B33"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40" w:type="dxa"/>
            <w:tcBorders>
              <w:top w:val="single" w:sz="3" w:space="0" w:color="CCCCCC"/>
              <w:left w:val="single" w:sz="3" w:space="0" w:color="CCCCCC"/>
              <w:bottom w:val="single" w:sz="3" w:space="0" w:color="CCCCCC"/>
              <w:right w:val="single" w:sz="3" w:space="0" w:color="CCCCCC"/>
            </w:tcBorders>
          </w:tcPr>
          <w:p w14:paraId="3BBFA4C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7.1</w:t>
            </w:r>
          </w:p>
        </w:tc>
        <w:tc>
          <w:tcPr>
            <w:tcW w:w="1440" w:type="dxa"/>
            <w:tcBorders>
              <w:top w:val="single" w:sz="3" w:space="0" w:color="CCCCCC"/>
              <w:left w:val="single" w:sz="3" w:space="0" w:color="CCCCCC"/>
              <w:bottom w:val="single" w:sz="3" w:space="0" w:color="CCCCCC"/>
              <w:right w:val="single" w:sz="3" w:space="0" w:color="CCCCCC"/>
            </w:tcBorders>
          </w:tcPr>
          <w:p w14:paraId="42207FD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73D635D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40" w:type="dxa"/>
            <w:tcBorders>
              <w:top w:val="single" w:sz="3" w:space="0" w:color="CCCCCC"/>
              <w:left w:val="single" w:sz="3" w:space="0" w:color="CCCCCC"/>
              <w:bottom w:val="single" w:sz="3" w:space="0" w:color="CCCCCC"/>
              <w:right w:val="single" w:sz="3" w:space="0" w:color="CCCCCC"/>
            </w:tcBorders>
          </w:tcPr>
          <w:p w14:paraId="7BDD9E2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0008240B"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535B7B8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79FF45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E6CA6F5" w14:textId="77777777" w:rsidR="00124A25" w:rsidRDefault="00124A25" w:rsidP="00D8285D"/>
        </w:tc>
      </w:tr>
      <w:tr w:rsidR="00124A25" w14:paraId="7902B945"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ED4AED2"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043BB3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40" w:type="dxa"/>
            <w:tcBorders>
              <w:top w:val="single" w:sz="3" w:space="0" w:color="CCCCCC"/>
              <w:left w:val="single" w:sz="3" w:space="0" w:color="CCCCCC"/>
              <w:bottom w:val="single" w:sz="3" w:space="0" w:color="CCCCCC"/>
              <w:right w:val="single" w:sz="3" w:space="0" w:color="CCCCCC"/>
            </w:tcBorders>
          </w:tcPr>
          <w:p w14:paraId="0172938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14.2</w:t>
            </w:r>
          </w:p>
        </w:tc>
        <w:tc>
          <w:tcPr>
            <w:tcW w:w="1440" w:type="dxa"/>
            <w:tcBorders>
              <w:top w:val="single" w:sz="3" w:space="0" w:color="CCCCCC"/>
              <w:left w:val="single" w:sz="3" w:space="0" w:color="CCCCCC"/>
              <w:bottom w:val="single" w:sz="3" w:space="0" w:color="CCCCCC"/>
              <w:right w:val="single" w:sz="3" w:space="0" w:color="CCCCCC"/>
            </w:tcBorders>
          </w:tcPr>
          <w:p w14:paraId="2392C5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40" w:type="dxa"/>
            <w:tcBorders>
              <w:top w:val="single" w:sz="3" w:space="0" w:color="CCCCCC"/>
              <w:left w:val="single" w:sz="3" w:space="0" w:color="CCCCCC"/>
              <w:bottom w:val="single" w:sz="3" w:space="0" w:color="CCCCCC"/>
              <w:right w:val="single" w:sz="3" w:space="0" w:color="CCCCCC"/>
            </w:tcBorders>
          </w:tcPr>
          <w:p w14:paraId="509FC06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1440" w:type="dxa"/>
            <w:tcBorders>
              <w:top w:val="single" w:sz="3" w:space="0" w:color="CCCCCC"/>
              <w:left w:val="single" w:sz="3" w:space="0" w:color="CCCCCC"/>
              <w:bottom w:val="single" w:sz="3" w:space="0" w:color="CCCCCC"/>
              <w:right w:val="single" w:sz="3" w:space="0" w:color="CCCCCC"/>
            </w:tcBorders>
          </w:tcPr>
          <w:p w14:paraId="1BA5D600"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40F893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3105DF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F2D701"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102F1343" w14:textId="77777777" w:rsidR="00124A25" w:rsidRDefault="00124A25" w:rsidP="00D8285D"/>
        </w:tc>
      </w:tr>
      <w:tr w:rsidR="00124A25" w14:paraId="6EC22F85" w14:textId="77777777" w:rsidTr="00124A25">
        <w:trPr>
          <w:trHeight w:hRule="exact" w:val="319"/>
        </w:trPr>
        <w:tc>
          <w:tcPr>
            <w:tcW w:w="1440" w:type="dxa"/>
            <w:tcBorders>
              <w:top w:val="single" w:sz="3" w:space="0" w:color="CCCCCC"/>
              <w:left w:val="single" w:sz="3" w:space="0" w:color="CCCCCC"/>
              <w:bottom w:val="single" w:sz="3" w:space="0" w:color="CCCCCC"/>
              <w:right w:val="single" w:sz="3" w:space="0" w:color="CCCCCC"/>
            </w:tcBorders>
          </w:tcPr>
          <w:p w14:paraId="788A744A"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729C2E3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40" w:type="dxa"/>
            <w:tcBorders>
              <w:top w:val="single" w:sz="3" w:space="0" w:color="CCCCCC"/>
              <w:left w:val="single" w:sz="3" w:space="0" w:color="CCCCCC"/>
              <w:bottom w:val="single" w:sz="3" w:space="0" w:color="CCCCCC"/>
              <w:right w:val="single" w:sz="3" w:space="0" w:color="CCCCCC"/>
            </w:tcBorders>
          </w:tcPr>
          <w:p w14:paraId="6CA522F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18.4</w:t>
            </w:r>
          </w:p>
        </w:tc>
        <w:tc>
          <w:tcPr>
            <w:tcW w:w="1440" w:type="dxa"/>
            <w:tcBorders>
              <w:top w:val="single" w:sz="3" w:space="0" w:color="CCCCCC"/>
              <w:left w:val="single" w:sz="3" w:space="0" w:color="CCCCCC"/>
              <w:bottom w:val="single" w:sz="3" w:space="0" w:color="CCCCCC"/>
              <w:right w:val="single" w:sz="3" w:space="0" w:color="CCCCCC"/>
            </w:tcBorders>
          </w:tcPr>
          <w:p w14:paraId="163BE9E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40" w:type="dxa"/>
            <w:tcBorders>
              <w:top w:val="single" w:sz="3" w:space="0" w:color="CCCCCC"/>
              <w:left w:val="single" w:sz="3" w:space="0" w:color="CCCCCC"/>
              <w:bottom w:val="single" w:sz="3" w:space="0" w:color="CCCCCC"/>
              <w:right w:val="single" w:sz="3" w:space="0" w:color="CCCCCC"/>
            </w:tcBorders>
          </w:tcPr>
          <w:p w14:paraId="1388F9F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1440" w:type="dxa"/>
            <w:tcBorders>
              <w:top w:val="single" w:sz="3" w:space="0" w:color="CCCCCC"/>
              <w:left w:val="single" w:sz="3" w:space="0" w:color="CCCCCC"/>
              <w:bottom w:val="single" w:sz="3" w:space="0" w:color="CCCCCC"/>
              <w:right w:val="single" w:sz="3" w:space="0" w:color="CCCCCC"/>
            </w:tcBorders>
          </w:tcPr>
          <w:p w14:paraId="08EB4C29"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45D56DE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27E6FD4F"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63907BDD" w14:textId="77777777" w:rsidR="00124A25" w:rsidRDefault="00124A25" w:rsidP="00D8285D"/>
        </w:tc>
        <w:tc>
          <w:tcPr>
            <w:tcW w:w="1440" w:type="dxa"/>
            <w:tcBorders>
              <w:top w:val="single" w:sz="3" w:space="0" w:color="CCCCCC"/>
              <w:left w:val="single" w:sz="3" w:space="0" w:color="CCCCCC"/>
              <w:bottom w:val="single" w:sz="3" w:space="0" w:color="CCCCCC"/>
              <w:right w:val="single" w:sz="3" w:space="0" w:color="CCCCCC"/>
            </w:tcBorders>
          </w:tcPr>
          <w:p w14:paraId="38ECC805" w14:textId="77777777" w:rsidR="00124A25" w:rsidRDefault="00124A25" w:rsidP="00D8285D"/>
        </w:tc>
      </w:tr>
    </w:tbl>
    <w:p w14:paraId="2AA5FB00" w14:textId="77777777" w:rsidR="00124A25" w:rsidRDefault="00124A25" w:rsidP="00366391">
      <w:pPr>
        <w:spacing w:line="480" w:lineRule="auto"/>
        <w:rPr>
          <w:rFonts w:ascii="Times New Roman" w:hAnsi="Times New Roman" w:cs="Times New Roman"/>
        </w:rPr>
      </w:pPr>
    </w:p>
    <w:p w14:paraId="3C9B083D" w14:textId="77777777" w:rsidR="00124A25" w:rsidRDefault="00124A25" w:rsidP="00366391">
      <w:pPr>
        <w:spacing w:line="480" w:lineRule="auto"/>
        <w:rPr>
          <w:rFonts w:ascii="Times New Roman" w:hAnsi="Times New Roman" w:cs="Times New Roman"/>
        </w:rPr>
      </w:pPr>
    </w:p>
    <w:p w14:paraId="2BD48692" w14:textId="3217CBE3" w:rsidR="00BB2FD8" w:rsidRDefault="00BB2FD8" w:rsidP="00BB2FD8">
      <w:pPr>
        <w:spacing w:line="480" w:lineRule="auto"/>
        <w:jc w:val="center"/>
        <w:rPr>
          <w:rFonts w:ascii="Times New Roman" w:hAnsi="Times New Roman" w:cs="Times New Roman"/>
        </w:rPr>
      </w:pPr>
      <w:r>
        <w:rPr>
          <w:rFonts w:ascii="Times New Roman" w:hAnsi="Times New Roman" w:cs="Times New Roman"/>
        </w:rPr>
        <w:t>Android Usability Statistics</w:t>
      </w:r>
    </w:p>
    <w:tbl>
      <w:tblPr>
        <w:tblW w:w="14400" w:type="dxa"/>
        <w:tblInd w:w="-806" w:type="dxa"/>
        <w:tblLayout w:type="fixed"/>
        <w:tblCellMar>
          <w:left w:w="0" w:type="dxa"/>
          <w:right w:w="0" w:type="dxa"/>
        </w:tblCellMar>
        <w:tblLook w:val="01E0" w:firstRow="1" w:lastRow="1" w:firstColumn="1" w:lastColumn="1" w:noHBand="0" w:noVBand="0"/>
      </w:tblPr>
      <w:tblGrid>
        <w:gridCol w:w="1439"/>
        <w:gridCol w:w="1439"/>
        <w:gridCol w:w="1437"/>
        <w:gridCol w:w="1438"/>
        <w:gridCol w:w="1438"/>
        <w:gridCol w:w="639"/>
        <w:gridCol w:w="826"/>
        <w:gridCol w:w="2864"/>
        <w:gridCol w:w="1438"/>
        <w:gridCol w:w="1442"/>
      </w:tblGrid>
      <w:tr w:rsidR="00124A25" w14:paraId="1C488A43"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297F2D0"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Name</w:t>
            </w:r>
          </w:p>
        </w:tc>
        <w:tc>
          <w:tcPr>
            <w:tcW w:w="1439" w:type="dxa"/>
            <w:tcBorders>
              <w:top w:val="single" w:sz="3" w:space="0" w:color="CCCCCC"/>
              <w:left w:val="single" w:sz="3" w:space="0" w:color="CCCCCC"/>
              <w:bottom w:val="single" w:sz="3" w:space="0" w:color="CCCCCC"/>
              <w:right w:val="single" w:sz="3" w:space="0" w:color="CCCCCC"/>
            </w:tcBorders>
          </w:tcPr>
          <w:p w14:paraId="3A4AE98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Task</w:t>
            </w:r>
          </w:p>
        </w:tc>
        <w:tc>
          <w:tcPr>
            <w:tcW w:w="1437" w:type="dxa"/>
            <w:tcBorders>
              <w:top w:val="single" w:sz="3" w:space="0" w:color="CCCCCC"/>
              <w:left w:val="single" w:sz="3" w:space="0" w:color="CCCCCC"/>
              <w:bottom w:val="single" w:sz="3" w:space="0" w:color="CCCCCC"/>
              <w:right w:val="single" w:sz="3" w:space="0" w:color="CCCCCC"/>
            </w:tcBorders>
          </w:tcPr>
          <w:p w14:paraId="66EEDE2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Efficiency</w:t>
            </w:r>
          </w:p>
        </w:tc>
        <w:tc>
          <w:tcPr>
            <w:tcW w:w="1438" w:type="dxa"/>
            <w:tcBorders>
              <w:top w:val="single" w:sz="3" w:space="0" w:color="CCCCCC"/>
              <w:left w:val="single" w:sz="3" w:space="0" w:color="CCCCCC"/>
              <w:bottom w:val="single" w:sz="3" w:space="0" w:color="CCCCCC"/>
              <w:right w:val="single" w:sz="3" w:space="0" w:color="CCCCCC"/>
            </w:tcBorders>
          </w:tcPr>
          <w:p w14:paraId="74CE4C4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Errors</w:t>
            </w:r>
          </w:p>
        </w:tc>
        <w:tc>
          <w:tcPr>
            <w:tcW w:w="1438" w:type="dxa"/>
            <w:tcBorders>
              <w:top w:val="single" w:sz="3" w:space="0" w:color="CCCCCC"/>
              <w:left w:val="single" w:sz="3" w:space="0" w:color="CCCCCC"/>
              <w:bottom w:val="single" w:sz="3" w:space="0" w:color="CCCCCC"/>
              <w:right w:val="single" w:sz="3" w:space="0" w:color="CCCCCC"/>
            </w:tcBorders>
          </w:tcPr>
          <w:p w14:paraId="2950F0C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Satisfaction</w:t>
            </w:r>
          </w:p>
        </w:tc>
        <w:tc>
          <w:tcPr>
            <w:tcW w:w="639" w:type="dxa"/>
            <w:tcBorders>
              <w:top w:val="single" w:sz="3" w:space="0" w:color="CCCCCC"/>
              <w:left w:val="single" w:sz="3" w:space="0" w:color="CCCCCC"/>
              <w:bottom w:val="single" w:sz="3" w:space="0" w:color="CCCCCC"/>
              <w:right w:val="single" w:sz="3" w:space="0" w:color="CCCCCC"/>
            </w:tcBorders>
          </w:tcPr>
          <w:p w14:paraId="21329428"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C6A9867" w14:textId="77777777" w:rsidR="00124A25" w:rsidRDefault="00124A25" w:rsidP="00D8285D"/>
        </w:tc>
        <w:tc>
          <w:tcPr>
            <w:tcW w:w="5744" w:type="dxa"/>
            <w:gridSpan w:val="3"/>
            <w:tcBorders>
              <w:top w:val="single" w:sz="3" w:space="0" w:color="CCCCCC"/>
              <w:left w:val="single" w:sz="3" w:space="0" w:color="CCCCCC"/>
              <w:bottom w:val="nil"/>
              <w:right w:val="single" w:sz="3" w:space="0" w:color="CCCCCC"/>
            </w:tcBorders>
          </w:tcPr>
          <w:p w14:paraId="1065610B" w14:textId="77777777" w:rsidR="00124A25" w:rsidRDefault="00124A25" w:rsidP="00D8285D"/>
        </w:tc>
      </w:tr>
      <w:tr w:rsidR="00124A25" w14:paraId="7D7F0917"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25ECE6B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C5B9AB4"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314AA2EA"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758B55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1318546"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23D2B0E3"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4D8C1DD" w14:textId="77777777" w:rsidR="00124A25" w:rsidRDefault="00124A25" w:rsidP="00D8285D"/>
        </w:tc>
        <w:tc>
          <w:tcPr>
            <w:tcW w:w="4302" w:type="dxa"/>
            <w:gridSpan w:val="2"/>
            <w:vMerge w:val="restart"/>
            <w:tcBorders>
              <w:top w:val="nil"/>
              <w:left w:val="single" w:sz="3" w:space="0" w:color="CCCCCC"/>
              <w:right w:val="nil"/>
            </w:tcBorders>
          </w:tcPr>
          <w:p w14:paraId="6A922D79" w14:textId="77777777" w:rsidR="00124A25" w:rsidRDefault="00124A25" w:rsidP="00D8285D">
            <w:pPr>
              <w:spacing w:before="9" w:line="140" w:lineRule="exact"/>
              <w:rPr>
                <w:sz w:val="14"/>
                <w:szCs w:val="14"/>
              </w:rPr>
            </w:pPr>
          </w:p>
          <w:p w14:paraId="04E77445" w14:textId="77777777" w:rsidR="00124A25" w:rsidRDefault="00124A25" w:rsidP="00D8285D">
            <w:pPr>
              <w:spacing w:line="200" w:lineRule="exact"/>
            </w:pPr>
          </w:p>
          <w:p w14:paraId="3E643177" w14:textId="25E52377" w:rsidR="00124A25" w:rsidRDefault="00124A25" w:rsidP="00D8285D">
            <w:pPr>
              <w:spacing w:line="200" w:lineRule="exact"/>
              <w:ind w:left="43" w:right="-54"/>
              <w:rPr>
                <w:rFonts w:ascii="Arial" w:eastAsia="Arial" w:hAnsi="Arial" w:cs="Arial"/>
                <w:sz w:val="19"/>
                <w:szCs w:val="19"/>
              </w:rPr>
            </w:pPr>
            <w:r>
              <w:rPr>
                <w:rFonts w:ascii="Arial" w:eastAsia="Arial" w:hAnsi="Arial" w:cs="Arial"/>
                <w:position w:val="-1"/>
                <w:sz w:val="19"/>
                <w:szCs w:val="19"/>
              </w:rPr>
              <w:t>Android (Nexus</w:t>
            </w:r>
            <w:r w:rsidR="00EC66E3">
              <w:rPr>
                <w:rFonts w:ascii="Arial" w:eastAsia="Arial" w:hAnsi="Arial" w:cs="Arial"/>
                <w:position w:val="-1"/>
                <w:sz w:val="19"/>
                <w:szCs w:val="19"/>
              </w:rPr>
              <w:t xml:space="preserve"> 4)</w:t>
            </w:r>
          </w:p>
          <w:p w14:paraId="24CA7720" w14:textId="77777777" w:rsidR="00124A25" w:rsidRDefault="00124A25" w:rsidP="00D8285D">
            <w:pPr>
              <w:spacing w:line="180" w:lineRule="exact"/>
              <w:ind w:left="43"/>
              <w:rPr>
                <w:rFonts w:ascii="Arial" w:eastAsia="Arial" w:hAnsi="Arial" w:cs="Arial"/>
                <w:sz w:val="19"/>
                <w:szCs w:val="19"/>
              </w:rPr>
            </w:pPr>
            <w:r>
              <w:rPr>
                <w:rFonts w:ascii="Arial" w:eastAsia="Arial" w:hAnsi="Arial" w:cs="Arial"/>
                <w:sz w:val="19"/>
                <w:szCs w:val="19"/>
              </w:rPr>
              <w:t>————————————</w:t>
            </w:r>
          </w:p>
          <w:p w14:paraId="0648D8C0" w14:textId="77777777" w:rsidR="00124A25" w:rsidRDefault="00124A25" w:rsidP="00D8285D">
            <w:pPr>
              <w:spacing w:line="180" w:lineRule="exact"/>
              <w:ind w:left="43" w:right="1819"/>
              <w:rPr>
                <w:rFonts w:ascii="Arial" w:eastAsia="Arial" w:hAnsi="Arial" w:cs="Arial"/>
                <w:sz w:val="19"/>
                <w:szCs w:val="19"/>
              </w:rPr>
            </w:pPr>
            <w:r>
              <w:rPr>
                <w:rFonts w:ascii="Arial" w:eastAsia="Arial" w:hAnsi="Arial" w:cs="Arial"/>
                <w:sz w:val="19"/>
                <w:szCs w:val="19"/>
              </w:rPr>
              <w:t>Efficiency Errors Satisfaction</w:t>
            </w:r>
          </w:p>
          <w:p w14:paraId="33AFF439" w14:textId="77777777"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 </w:t>
            </w:r>
          </w:p>
          <w:p w14:paraId="00390A93" w14:textId="07986F62" w:rsidR="00124A25" w:rsidRDefault="00124A25" w:rsidP="00D8285D">
            <w:pPr>
              <w:spacing w:line="180" w:lineRule="exact"/>
              <w:ind w:left="43" w:right="521"/>
              <w:rPr>
                <w:rFonts w:ascii="Arial" w:eastAsia="Arial" w:hAnsi="Arial" w:cs="Arial"/>
                <w:sz w:val="19"/>
                <w:szCs w:val="19"/>
              </w:rPr>
            </w:pPr>
            <w:r>
              <w:rPr>
                <w:rFonts w:ascii="Arial" w:eastAsia="Arial" w:hAnsi="Arial" w:cs="Arial"/>
                <w:sz w:val="19"/>
                <w:szCs w:val="19"/>
              </w:rPr>
              <w:t xml:space="preserve">Turn </w:t>
            </w:r>
            <w:r w:rsidR="00AA79DB">
              <w:rPr>
                <w:rFonts w:ascii="Arial" w:eastAsia="Arial" w:hAnsi="Arial" w:cs="Arial"/>
                <w:sz w:val="19"/>
                <w:szCs w:val="19"/>
              </w:rPr>
              <w:t>Wi-Fi</w:t>
            </w:r>
            <w:r>
              <w:rPr>
                <w:rFonts w:ascii="Arial" w:eastAsia="Arial" w:hAnsi="Arial" w:cs="Arial"/>
                <w:sz w:val="19"/>
                <w:szCs w:val="19"/>
              </w:rPr>
              <w:t xml:space="preserve"> off and on</w:t>
            </w:r>
          </w:p>
          <w:p w14:paraId="2757510B" w14:textId="77777777" w:rsidR="00124A25" w:rsidRDefault="00124A25" w:rsidP="00D8285D">
            <w:pPr>
              <w:spacing w:before="4" w:line="160" w:lineRule="exact"/>
              <w:rPr>
                <w:sz w:val="16"/>
                <w:szCs w:val="16"/>
              </w:rPr>
            </w:pPr>
          </w:p>
          <w:p w14:paraId="5BCCC9D8" w14:textId="77777777" w:rsidR="00124A25" w:rsidRDefault="00124A25" w:rsidP="00D8285D">
            <w:pPr>
              <w:ind w:left="43"/>
              <w:rPr>
                <w:rFonts w:ascii="Arial" w:eastAsia="Arial" w:hAnsi="Arial" w:cs="Arial"/>
                <w:sz w:val="19"/>
                <w:szCs w:val="19"/>
              </w:rPr>
            </w:pPr>
            <w:r>
              <w:rPr>
                <w:rFonts w:ascii="Arial" w:eastAsia="Arial" w:hAnsi="Arial" w:cs="Arial"/>
                <w:sz w:val="19"/>
                <w:szCs w:val="19"/>
              </w:rPr>
              <w:t>Create contact</w:t>
            </w:r>
          </w:p>
          <w:p w14:paraId="5A684A32" w14:textId="77777777" w:rsidR="00124A25" w:rsidRDefault="00124A25" w:rsidP="00D8285D">
            <w:pPr>
              <w:spacing w:before="2" w:line="160" w:lineRule="exact"/>
              <w:rPr>
                <w:sz w:val="16"/>
                <w:szCs w:val="16"/>
              </w:rPr>
            </w:pPr>
          </w:p>
          <w:p w14:paraId="6DF33B20" w14:textId="77777777" w:rsidR="00124A25" w:rsidRDefault="00124A25" w:rsidP="00D8285D">
            <w:pPr>
              <w:ind w:left="43" w:right="-148"/>
              <w:rPr>
                <w:rFonts w:ascii="Arial" w:eastAsia="Arial" w:hAnsi="Arial" w:cs="Arial"/>
                <w:sz w:val="19"/>
                <w:szCs w:val="19"/>
              </w:rPr>
            </w:pPr>
            <w:r>
              <w:rPr>
                <w:rFonts w:ascii="Arial" w:eastAsia="Arial" w:hAnsi="Arial" w:cs="Arial"/>
                <w:sz w:val="19"/>
                <w:szCs w:val="19"/>
              </w:rPr>
              <w:t>Add new clock for Port-au-Prince</w:t>
            </w:r>
          </w:p>
        </w:tc>
        <w:tc>
          <w:tcPr>
            <w:tcW w:w="1442" w:type="dxa"/>
            <w:tcBorders>
              <w:top w:val="single" w:sz="4" w:space="0" w:color="000000"/>
              <w:left w:val="single" w:sz="4" w:space="0" w:color="000000"/>
              <w:bottom w:val="single" w:sz="4" w:space="0" w:color="000000"/>
              <w:right w:val="single" w:sz="4" w:space="0" w:color="000000"/>
            </w:tcBorders>
          </w:tcPr>
          <w:p w14:paraId="27302819" w14:textId="77777777" w:rsidR="00124A25" w:rsidRDefault="00124A25" w:rsidP="00D8285D"/>
        </w:tc>
      </w:tr>
      <w:tr w:rsidR="00124A25" w14:paraId="6CEC1376"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D8CB88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Akers</w:t>
            </w:r>
          </w:p>
        </w:tc>
        <w:tc>
          <w:tcPr>
            <w:tcW w:w="1439" w:type="dxa"/>
            <w:tcBorders>
              <w:top w:val="single" w:sz="3" w:space="0" w:color="CCCCCC"/>
              <w:left w:val="single" w:sz="3" w:space="0" w:color="CCCCCC"/>
              <w:bottom w:val="single" w:sz="3" w:space="0" w:color="CCCCCC"/>
              <w:right w:val="single" w:sz="3" w:space="0" w:color="CCCCCC"/>
            </w:tcBorders>
          </w:tcPr>
          <w:p w14:paraId="6A9018F0" w14:textId="3323A60A"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35199FB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1438" w:type="dxa"/>
            <w:tcBorders>
              <w:top w:val="single" w:sz="3" w:space="0" w:color="CCCCCC"/>
              <w:left w:val="single" w:sz="3" w:space="0" w:color="CCCCCC"/>
              <w:bottom w:val="single" w:sz="3" w:space="0" w:color="CCCCCC"/>
              <w:right w:val="single" w:sz="3" w:space="0" w:color="CCCCCC"/>
            </w:tcBorders>
          </w:tcPr>
          <w:p w14:paraId="33119C0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459BA33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639" w:type="dxa"/>
            <w:tcBorders>
              <w:top w:val="single" w:sz="3" w:space="0" w:color="CCCCCC"/>
              <w:left w:val="single" w:sz="3" w:space="0" w:color="CCCCCC"/>
              <w:bottom w:val="single" w:sz="3" w:space="0" w:color="CCCCCC"/>
              <w:right w:val="single" w:sz="3" w:space="0" w:color="CCCCCC"/>
            </w:tcBorders>
          </w:tcPr>
          <w:p w14:paraId="7ED24E2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50DE737" w14:textId="77777777" w:rsidR="00124A25" w:rsidRDefault="00124A25" w:rsidP="00D8285D"/>
        </w:tc>
        <w:tc>
          <w:tcPr>
            <w:tcW w:w="4302" w:type="dxa"/>
            <w:gridSpan w:val="2"/>
            <w:vMerge/>
            <w:tcBorders>
              <w:left w:val="single" w:sz="3" w:space="0" w:color="CCCCCC"/>
              <w:right w:val="nil"/>
            </w:tcBorders>
          </w:tcPr>
          <w:p w14:paraId="616C2549"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0CDF4879" w14:textId="77777777" w:rsidR="00124A25" w:rsidRDefault="00124A25" w:rsidP="00D8285D">
            <w:pPr>
              <w:spacing w:before="44"/>
              <w:ind w:left="53"/>
              <w:rPr>
                <w:rFonts w:ascii="Arial" w:eastAsia="Arial" w:hAnsi="Arial" w:cs="Arial"/>
                <w:sz w:val="19"/>
                <w:szCs w:val="19"/>
              </w:rPr>
            </w:pPr>
            <w:r>
              <w:rPr>
                <w:rFonts w:ascii="Arial" w:eastAsia="Arial" w:hAnsi="Arial" w:cs="Arial"/>
                <w:sz w:val="19"/>
                <w:szCs w:val="19"/>
              </w:rPr>
              <w:t>4)</w:t>
            </w:r>
          </w:p>
        </w:tc>
      </w:tr>
      <w:tr w:rsidR="00124A25" w14:paraId="5908527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7B376FA"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AE817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4E9026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9.7</w:t>
            </w:r>
          </w:p>
        </w:tc>
        <w:tc>
          <w:tcPr>
            <w:tcW w:w="1438" w:type="dxa"/>
            <w:tcBorders>
              <w:top w:val="single" w:sz="3" w:space="0" w:color="CCCCCC"/>
              <w:left w:val="single" w:sz="3" w:space="0" w:color="CCCCCC"/>
              <w:bottom w:val="single" w:sz="3" w:space="0" w:color="CCCCCC"/>
              <w:right w:val="single" w:sz="3" w:space="0" w:color="CCCCCC"/>
            </w:tcBorders>
          </w:tcPr>
          <w:p w14:paraId="6A0D35F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7DBAF0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61D5794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59A704F" w14:textId="77777777" w:rsidR="00124A25" w:rsidRDefault="00124A25" w:rsidP="00D8285D"/>
        </w:tc>
        <w:tc>
          <w:tcPr>
            <w:tcW w:w="4302" w:type="dxa"/>
            <w:gridSpan w:val="2"/>
            <w:vMerge/>
            <w:tcBorders>
              <w:left w:val="single" w:sz="3" w:space="0" w:color="CCCCCC"/>
              <w:right w:val="nil"/>
            </w:tcBorders>
          </w:tcPr>
          <w:p w14:paraId="20D36689"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69115575" w14:textId="77777777" w:rsidR="00124A25" w:rsidRDefault="00124A25" w:rsidP="00D8285D"/>
        </w:tc>
      </w:tr>
      <w:tr w:rsidR="00124A25" w14:paraId="0BB7AD2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F50FE85"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140F2E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3B295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22.4</w:t>
            </w:r>
          </w:p>
        </w:tc>
        <w:tc>
          <w:tcPr>
            <w:tcW w:w="1438" w:type="dxa"/>
            <w:tcBorders>
              <w:top w:val="single" w:sz="3" w:space="0" w:color="CCCCCC"/>
              <w:left w:val="single" w:sz="3" w:space="0" w:color="CCCCCC"/>
              <w:bottom w:val="single" w:sz="3" w:space="0" w:color="CCCCCC"/>
              <w:right w:val="single" w:sz="3" w:space="0" w:color="CCCCCC"/>
            </w:tcBorders>
          </w:tcPr>
          <w:p w14:paraId="3515A21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19F7B89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4F70BB0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2C44E18" w14:textId="77777777" w:rsidR="00124A25" w:rsidRDefault="00124A25" w:rsidP="00D8285D"/>
        </w:tc>
        <w:tc>
          <w:tcPr>
            <w:tcW w:w="4302" w:type="dxa"/>
            <w:gridSpan w:val="2"/>
            <w:vMerge/>
            <w:tcBorders>
              <w:left w:val="single" w:sz="3" w:space="0" w:color="CCCCCC"/>
              <w:right w:val="nil"/>
            </w:tcBorders>
          </w:tcPr>
          <w:p w14:paraId="2FF4B1EE"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595ACEAD" w14:textId="77777777" w:rsidR="00124A25" w:rsidRDefault="00124A25" w:rsidP="00D8285D"/>
        </w:tc>
      </w:tr>
      <w:tr w:rsidR="00124A25" w14:paraId="6EE0ED8B"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207B412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37F8302"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3DD1B7A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17F1F9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4EAC35B"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D55776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2D2F301" w14:textId="77777777" w:rsidR="00124A25" w:rsidRDefault="00124A25" w:rsidP="00D8285D"/>
        </w:tc>
        <w:tc>
          <w:tcPr>
            <w:tcW w:w="4302" w:type="dxa"/>
            <w:gridSpan w:val="2"/>
            <w:vMerge/>
            <w:tcBorders>
              <w:left w:val="single" w:sz="3" w:space="0" w:color="CCCCCC"/>
              <w:right w:val="nil"/>
            </w:tcBorders>
          </w:tcPr>
          <w:p w14:paraId="71C12A94"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1A8B58F8" w14:textId="77777777" w:rsidR="00124A25" w:rsidRDefault="00124A25" w:rsidP="00D8285D"/>
        </w:tc>
      </w:tr>
      <w:tr w:rsidR="00124A25" w14:paraId="2298B654"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4605EA54"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Joaquin</w:t>
            </w:r>
          </w:p>
        </w:tc>
        <w:tc>
          <w:tcPr>
            <w:tcW w:w="1439" w:type="dxa"/>
            <w:tcBorders>
              <w:top w:val="single" w:sz="3" w:space="0" w:color="CCCCCC"/>
              <w:left w:val="single" w:sz="3" w:space="0" w:color="CCCCCC"/>
              <w:bottom w:val="single" w:sz="3" w:space="0" w:color="CCCCCC"/>
              <w:right w:val="single" w:sz="3" w:space="0" w:color="CCCCCC"/>
            </w:tcBorders>
          </w:tcPr>
          <w:p w14:paraId="6BFB63AB" w14:textId="6A09B03F"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62B781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7.3</w:t>
            </w:r>
          </w:p>
        </w:tc>
        <w:tc>
          <w:tcPr>
            <w:tcW w:w="1438" w:type="dxa"/>
            <w:tcBorders>
              <w:top w:val="single" w:sz="3" w:space="0" w:color="CCCCCC"/>
              <w:left w:val="single" w:sz="3" w:space="0" w:color="CCCCCC"/>
              <w:bottom w:val="single" w:sz="3" w:space="0" w:color="CCCCCC"/>
              <w:right w:val="single" w:sz="3" w:space="0" w:color="CCCCCC"/>
            </w:tcBorders>
          </w:tcPr>
          <w:p w14:paraId="6CAA72E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6206E76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3DE7379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A4CCDBC" w14:textId="77777777" w:rsidR="00124A25" w:rsidRDefault="00124A25" w:rsidP="00D8285D"/>
        </w:tc>
        <w:tc>
          <w:tcPr>
            <w:tcW w:w="4302" w:type="dxa"/>
            <w:gridSpan w:val="2"/>
            <w:vMerge/>
            <w:tcBorders>
              <w:left w:val="single" w:sz="3" w:space="0" w:color="CCCCCC"/>
              <w:right w:val="nil"/>
            </w:tcBorders>
          </w:tcPr>
          <w:p w14:paraId="1F7D8761"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2DBF652A" w14:textId="77777777" w:rsidR="00124A25" w:rsidRDefault="00124A25" w:rsidP="00D8285D"/>
        </w:tc>
      </w:tr>
      <w:tr w:rsidR="00124A25" w14:paraId="31596B7D"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5797859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AECB9D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16A31C1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31.4</w:t>
            </w:r>
          </w:p>
        </w:tc>
        <w:tc>
          <w:tcPr>
            <w:tcW w:w="1438" w:type="dxa"/>
            <w:tcBorders>
              <w:top w:val="single" w:sz="3" w:space="0" w:color="CCCCCC"/>
              <w:left w:val="single" w:sz="3" w:space="0" w:color="CCCCCC"/>
              <w:bottom w:val="single" w:sz="3" w:space="0" w:color="CCCCCC"/>
              <w:right w:val="single" w:sz="3" w:space="0" w:color="CCCCCC"/>
            </w:tcBorders>
          </w:tcPr>
          <w:p w14:paraId="0A7A73A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w:t>
            </w:r>
          </w:p>
        </w:tc>
        <w:tc>
          <w:tcPr>
            <w:tcW w:w="1438" w:type="dxa"/>
            <w:tcBorders>
              <w:top w:val="single" w:sz="3" w:space="0" w:color="CCCCCC"/>
              <w:left w:val="single" w:sz="3" w:space="0" w:color="CCCCCC"/>
              <w:bottom w:val="single" w:sz="3" w:space="0" w:color="CCCCCC"/>
              <w:right w:val="single" w:sz="3" w:space="0" w:color="CCCCCC"/>
            </w:tcBorders>
          </w:tcPr>
          <w:p w14:paraId="16B3B5D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639" w:type="dxa"/>
            <w:tcBorders>
              <w:top w:val="single" w:sz="3" w:space="0" w:color="CCCCCC"/>
              <w:left w:val="single" w:sz="3" w:space="0" w:color="CCCCCC"/>
              <w:bottom w:val="single" w:sz="3" w:space="0" w:color="CCCCCC"/>
              <w:right w:val="single" w:sz="3" w:space="0" w:color="CCCCCC"/>
            </w:tcBorders>
          </w:tcPr>
          <w:p w14:paraId="0752FF33"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6150D10" w14:textId="77777777" w:rsidR="00124A25" w:rsidRDefault="00124A25" w:rsidP="00D8285D"/>
        </w:tc>
        <w:tc>
          <w:tcPr>
            <w:tcW w:w="4302" w:type="dxa"/>
            <w:gridSpan w:val="2"/>
            <w:vMerge/>
            <w:tcBorders>
              <w:left w:val="single" w:sz="3" w:space="0" w:color="CCCCCC"/>
              <w:right w:val="nil"/>
            </w:tcBorders>
          </w:tcPr>
          <w:p w14:paraId="40A2E7DE"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44A60D4F" w14:textId="77777777" w:rsidR="00124A25" w:rsidRDefault="00124A25" w:rsidP="00D8285D"/>
        </w:tc>
      </w:tr>
      <w:tr w:rsidR="00124A25" w14:paraId="13ABB6E0"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E7D617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3B100D6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1DE409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27.6</w:t>
            </w:r>
          </w:p>
        </w:tc>
        <w:tc>
          <w:tcPr>
            <w:tcW w:w="1438" w:type="dxa"/>
            <w:tcBorders>
              <w:top w:val="single" w:sz="3" w:space="0" w:color="CCCCCC"/>
              <w:left w:val="single" w:sz="3" w:space="0" w:color="CCCCCC"/>
              <w:bottom w:val="single" w:sz="3" w:space="0" w:color="CCCCCC"/>
              <w:right w:val="single" w:sz="3" w:space="0" w:color="CCCCCC"/>
            </w:tcBorders>
          </w:tcPr>
          <w:p w14:paraId="765FDDF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6D2CD6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701EDAAE"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AB8457C" w14:textId="77777777" w:rsidR="00124A25" w:rsidRDefault="00124A25" w:rsidP="00D8285D"/>
        </w:tc>
        <w:tc>
          <w:tcPr>
            <w:tcW w:w="4302" w:type="dxa"/>
            <w:gridSpan w:val="2"/>
            <w:vMerge/>
            <w:tcBorders>
              <w:left w:val="single" w:sz="3" w:space="0" w:color="CCCCCC"/>
              <w:bottom w:val="single" w:sz="3" w:space="0" w:color="CCCCCC"/>
              <w:right w:val="nil"/>
            </w:tcBorders>
          </w:tcPr>
          <w:p w14:paraId="3A4EA50D" w14:textId="77777777" w:rsidR="00124A25" w:rsidRDefault="00124A25" w:rsidP="00D8285D"/>
        </w:tc>
        <w:tc>
          <w:tcPr>
            <w:tcW w:w="1442" w:type="dxa"/>
            <w:tcBorders>
              <w:top w:val="single" w:sz="4" w:space="0" w:color="000000"/>
              <w:left w:val="single" w:sz="4" w:space="0" w:color="000000"/>
              <w:bottom w:val="single" w:sz="4" w:space="0" w:color="000000"/>
              <w:right w:val="single" w:sz="4" w:space="0" w:color="000000"/>
            </w:tcBorders>
          </w:tcPr>
          <w:p w14:paraId="761EB8FD" w14:textId="77777777" w:rsidR="00124A25" w:rsidRDefault="00124A25" w:rsidP="00D8285D">
            <w:pPr>
              <w:spacing w:before="53"/>
              <w:ind w:left="-11"/>
              <w:rPr>
                <w:rFonts w:ascii="Arial" w:eastAsia="Arial" w:hAnsi="Arial" w:cs="Arial"/>
                <w:sz w:val="19"/>
                <w:szCs w:val="19"/>
              </w:rPr>
            </w:pPr>
            <w:r>
              <w:rPr>
                <w:rFonts w:ascii="Arial" w:eastAsia="Arial" w:hAnsi="Arial" w:cs="Arial"/>
                <w:sz w:val="19"/>
                <w:szCs w:val="19"/>
              </w:rPr>
              <w:t>e, Haiti</w:t>
            </w:r>
          </w:p>
        </w:tc>
      </w:tr>
      <w:tr w:rsidR="00124A25" w14:paraId="6684AEDD"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3D9377A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D6332EA"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41A519A4"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5D5923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D579942"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449F38E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B565A59"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AD4C1C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F1BBB86" w14:textId="77777777" w:rsidR="00124A25" w:rsidRDefault="00124A25" w:rsidP="00D8285D"/>
        </w:tc>
        <w:tc>
          <w:tcPr>
            <w:tcW w:w="1442" w:type="dxa"/>
            <w:tcBorders>
              <w:top w:val="single" w:sz="4" w:space="0" w:color="000000"/>
              <w:left w:val="single" w:sz="3" w:space="0" w:color="CCCCCC"/>
              <w:bottom w:val="single" w:sz="3" w:space="0" w:color="CCCCCC"/>
              <w:right w:val="single" w:sz="3" w:space="0" w:color="CCCCCC"/>
            </w:tcBorders>
          </w:tcPr>
          <w:p w14:paraId="25F5ECA8" w14:textId="77777777" w:rsidR="00124A25" w:rsidRDefault="00124A25" w:rsidP="00D8285D"/>
        </w:tc>
      </w:tr>
      <w:tr w:rsidR="00124A25" w14:paraId="5CEB0AD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B353938"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Gaston</w:t>
            </w:r>
          </w:p>
        </w:tc>
        <w:tc>
          <w:tcPr>
            <w:tcW w:w="1439" w:type="dxa"/>
            <w:tcBorders>
              <w:top w:val="single" w:sz="3" w:space="0" w:color="CCCCCC"/>
              <w:left w:val="single" w:sz="3" w:space="0" w:color="CCCCCC"/>
              <w:bottom w:val="single" w:sz="3" w:space="0" w:color="CCCCCC"/>
              <w:right w:val="single" w:sz="3" w:space="0" w:color="CCCCCC"/>
            </w:tcBorders>
          </w:tcPr>
          <w:p w14:paraId="13E0C029" w14:textId="42DBAF31"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30389BD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10.9</w:t>
            </w:r>
          </w:p>
        </w:tc>
        <w:tc>
          <w:tcPr>
            <w:tcW w:w="1438" w:type="dxa"/>
            <w:tcBorders>
              <w:top w:val="single" w:sz="3" w:space="0" w:color="CCCCCC"/>
              <w:left w:val="single" w:sz="3" w:space="0" w:color="CCCCCC"/>
              <w:bottom w:val="single" w:sz="3" w:space="0" w:color="CCCCCC"/>
              <w:right w:val="single" w:sz="3" w:space="0" w:color="CCCCCC"/>
            </w:tcBorders>
          </w:tcPr>
          <w:p w14:paraId="06BE803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54A596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2055D6C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81DA03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398CEA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83CA0A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8EB10AA" w14:textId="77777777" w:rsidR="00124A25" w:rsidRDefault="00124A25" w:rsidP="00D8285D"/>
        </w:tc>
      </w:tr>
      <w:tr w:rsidR="00124A25" w14:paraId="2FA670C4"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00CE0EF"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91DF51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1D5012A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23.4</w:t>
            </w:r>
          </w:p>
        </w:tc>
        <w:tc>
          <w:tcPr>
            <w:tcW w:w="1438" w:type="dxa"/>
            <w:tcBorders>
              <w:top w:val="single" w:sz="3" w:space="0" w:color="CCCCCC"/>
              <w:left w:val="single" w:sz="3" w:space="0" w:color="CCCCCC"/>
              <w:bottom w:val="single" w:sz="3" w:space="0" w:color="CCCCCC"/>
              <w:right w:val="single" w:sz="3" w:space="0" w:color="CCCCCC"/>
            </w:tcBorders>
          </w:tcPr>
          <w:p w14:paraId="23E94DD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485C068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0D731F38"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481675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366065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C0EF97F"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5866391" w14:textId="77777777" w:rsidR="00124A25" w:rsidRDefault="00124A25" w:rsidP="00D8285D"/>
        </w:tc>
      </w:tr>
      <w:tr w:rsidR="00124A25" w14:paraId="65284357"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F40E6C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7E2E08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5CD3CC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30.6</w:t>
            </w:r>
          </w:p>
        </w:tc>
        <w:tc>
          <w:tcPr>
            <w:tcW w:w="1438" w:type="dxa"/>
            <w:tcBorders>
              <w:top w:val="single" w:sz="3" w:space="0" w:color="CCCCCC"/>
              <w:left w:val="single" w:sz="3" w:space="0" w:color="CCCCCC"/>
              <w:bottom w:val="single" w:sz="3" w:space="0" w:color="CCCCCC"/>
              <w:right w:val="single" w:sz="3" w:space="0" w:color="CCCCCC"/>
            </w:tcBorders>
          </w:tcPr>
          <w:p w14:paraId="5DA1FAB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8" w:type="dxa"/>
            <w:tcBorders>
              <w:top w:val="single" w:sz="3" w:space="0" w:color="CCCCCC"/>
              <w:left w:val="single" w:sz="3" w:space="0" w:color="CCCCCC"/>
              <w:bottom w:val="single" w:sz="3" w:space="0" w:color="CCCCCC"/>
              <w:right w:val="single" w:sz="3" w:space="0" w:color="CCCCCC"/>
            </w:tcBorders>
          </w:tcPr>
          <w:p w14:paraId="2A1CC0C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639" w:type="dxa"/>
            <w:tcBorders>
              <w:top w:val="single" w:sz="3" w:space="0" w:color="CCCCCC"/>
              <w:left w:val="single" w:sz="3" w:space="0" w:color="CCCCCC"/>
              <w:bottom w:val="single" w:sz="3" w:space="0" w:color="CCCCCC"/>
              <w:right w:val="single" w:sz="3" w:space="0" w:color="CCCCCC"/>
            </w:tcBorders>
          </w:tcPr>
          <w:p w14:paraId="2C1BB0BD"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D580978"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5700D05"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6B05D25"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16F236AD" w14:textId="77777777" w:rsidR="00124A25" w:rsidRDefault="00124A25" w:rsidP="00D8285D"/>
        </w:tc>
      </w:tr>
      <w:tr w:rsidR="00124A25" w14:paraId="1E6A5B0C"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54AC5F2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3CB79B7"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600948C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F3AF34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392FE72"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938429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E5F795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1FBEDA5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7CA3BDA"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466FFA6" w14:textId="77777777" w:rsidR="00124A25" w:rsidRDefault="00124A25" w:rsidP="00D8285D"/>
        </w:tc>
      </w:tr>
      <w:tr w:rsidR="00124A25" w14:paraId="075F73B6"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133A9BB"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Jordan</w:t>
            </w:r>
          </w:p>
        </w:tc>
        <w:tc>
          <w:tcPr>
            <w:tcW w:w="1439" w:type="dxa"/>
            <w:tcBorders>
              <w:top w:val="single" w:sz="3" w:space="0" w:color="CCCCCC"/>
              <w:left w:val="single" w:sz="3" w:space="0" w:color="CCCCCC"/>
              <w:bottom w:val="single" w:sz="3" w:space="0" w:color="CCCCCC"/>
              <w:right w:val="single" w:sz="3" w:space="0" w:color="CCCCCC"/>
            </w:tcBorders>
          </w:tcPr>
          <w:p w14:paraId="66036AFC" w14:textId="6C9AE9B4"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C2C2FB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6.8</w:t>
            </w:r>
          </w:p>
        </w:tc>
        <w:tc>
          <w:tcPr>
            <w:tcW w:w="1438" w:type="dxa"/>
            <w:tcBorders>
              <w:top w:val="single" w:sz="3" w:space="0" w:color="CCCCCC"/>
              <w:left w:val="single" w:sz="3" w:space="0" w:color="CCCCCC"/>
              <w:bottom w:val="single" w:sz="3" w:space="0" w:color="CCCCCC"/>
              <w:right w:val="single" w:sz="3" w:space="0" w:color="CCCCCC"/>
            </w:tcBorders>
          </w:tcPr>
          <w:p w14:paraId="362F8E7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97874C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7D247CB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BD229F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8A0B156"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7C00A88"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D60D885" w14:textId="77777777" w:rsidR="00124A25" w:rsidRDefault="00124A25" w:rsidP="00D8285D"/>
        </w:tc>
      </w:tr>
      <w:tr w:rsidR="00124A25" w14:paraId="1C048815"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3E6B74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512E8E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717EB1E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22.8</w:t>
            </w:r>
          </w:p>
        </w:tc>
        <w:tc>
          <w:tcPr>
            <w:tcW w:w="1438" w:type="dxa"/>
            <w:tcBorders>
              <w:top w:val="single" w:sz="3" w:space="0" w:color="CCCCCC"/>
              <w:left w:val="single" w:sz="3" w:space="0" w:color="CCCCCC"/>
              <w:bottom w:val="single" w:sz="3" w:space="0" w:color="CCCCCC"/>
              <w:right w:val="single" w:sz="3" w:space="0" w:color="CCCCCC"/>
            </w:tcBorders>
          </w:tcPr>
          <w:p w14:paraId="247CA53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1438" w:type="dxa"/>
            <w:tcBorders>
              <w:top w:val="single" w:sz="3" w:space="0" w:color="CCCCCC"/>
              <w:left w:val="single" w:sz="3" w:space="0" w:color="CCCCCC"/>
              <w:bottom w:val="single" w:sz="3" w:space="0" w:color="CCCCCC"/>
              <w:right w:val="single" w:sz="3" w:space="0" w:color="CCCCCC"/>
            </w:tcBorders>
          </w:tcPr>
          <w:p w14:paraId="5CDC14C3"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w:t>
            </w:r>
          </w:p>
        </w:tc>
        <w:tc>
          <w:tcPr>
            <w:tcW w:w="639" w:type="dxa"/>
            <w:tcBorders>
              <w:top w:val="single" w:sz="3" w:space="0" w:color="CCCCCC"/>
              <w:left w:val="single" w:sz="3" w:space="0" w:color="CCCCCC"/>
              <w:bottom w:val="single" w:sz="3" w:space="0" w:color="CCCCCC"/>
              <w:right w:val="single" w:sz="3" w:space="0" w:color="CCCCCC"/>
            </w:tcBorders>
          </w:tcPr>
          <w:p w14:paraId="0215637F"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996ACC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46ECCC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9B386AA"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7420D49" w14:textId="77777777" w:rsidR="00124A25" w:rsidRDefault="00124A25" w:rsidP="00D8285D"/>
        </w:tc>
      </w:tr>
      <w:tr w:rsidR="00124A25" w14:paraId="63BD60B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4E549F1"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B52AB39"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D7F692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15.1</w:t>
            </w:r>
          </w:p>
        </w:tc>
        <w:tc>
          <w:tcPr>
            <w:tcW w:w="1438" w:type="dxa"/>
            <w:tcBorders>
              <w:top w:val="single" w:sz="3" w:space="0" w:color="CCCCCC"/>
              <w:left w:val="single" w:sz="3" w:space="0" w:color="CCCCCC"/>
              <w:bottom w:val="single" w:sz="3" w:space="0" w:color="CCCCCC"/>
              <w:right w:val="single" w:sz="3" w:space="0" w:color="CCCCCC"/>
            </w:tcBorders>
          </w:tcPr>
          <w:p w14:paraId="2BF2910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13B39849"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6BE5E5F5"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DB3E61B"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98F8EA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35F4A8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9B9B0B7" w14:textId="77777777" w:rsidR="00124A25" w:rsidRDefault="00124A25" w:rsidP="00D8285D"/>
        </w:tc>
      </w:tr>
      <w:tr w:rsidR="00124A25" w14:paraId="50BDE05E"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7334B05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75DBB3E"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71E517D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CD120B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7DE03B7B"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1E56D06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385B67F"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BB6C6A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DEFEE6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89AABCF" w14:textId="77777777" w:rsidR="00124A25" w:rsidRDefault="00124A25" w:rsidP="00D8285D"/>
        </w:tc>
      </w:tr>
      <w:tr w:rsidR="00124A25" w14:paraId="74870560"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F554A8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Armand</w:t>
            </w:r>
          </w:p>
        </w:tc>
        <w:tc>
          <w:tcPr>
            <w:tcW w:w="1439" w:type="dxa"/>
            <w:tcBorders>
              <w:top w:val="single" w:sz="3" w:space="0" w:color="CCCCCC"/>
              <w:left w:val="single" w:sz="3" w:space="0" w:color="CCCCCC"/>
              <w:bottom w:val="single" w:sz="3" w:space="0" w:color="CCCCCC"/>
              <w:right w:val="single" w:sz="3" w:space="0" w:color="CCCCCC"/>
            </w:tcBorders>
          </w:tcPr>
          <w:p w14:paraId="26189806" w14:textId="6339C79D"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188CF18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7.6</w:t>
            </w:r>
          </w:p>
        </w:tc>
        <w:tc>
          <w:tcPr>
            <w:tcW w:w="1438" w:type="dxa"/>
            <w:tcBorders>
              <w:top w:val="single" w:sz="3" w:space="0" w:color="CCCCCC"/>
              <w:left w:val="single" w:sz="3" w:space="0" w:color="CCCCCC"/>
              <w:bottom w:val="single" w:sz="3" w:space="0" w:color="CCCCCC"/>
              <w:right w:val="single" w:sz="3" w:space="0" w:color="CCCCCC"/>
            </w:tcBorders>
          </w:tcPr>
          <w:p w14:paraId="721994B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A6BFD5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7BE1BA3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DB15C6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83354B5"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4456372"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1504CF07" w14:textId="77777777" w:rsidR="00124A25" w:rsidRDefault="00124A25" w:rsidP="00D8285D"/>
        </w:tc>
      </w:tr>
      <w:tr w:rsidR="00124A25" w14:paraId="03063F6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AE618C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852641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BD6845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16.6</w:t>
            </w:r>
          </w:p>
        </w:tc>
        <w:tc>
          <w:tcPr>
            <w:tcW w:w="1438" w:type="dxa"/>
            <w:tcBorders>
              <w:top w:val="single" w:sz="3" w:space="0" w:color="CCCCCC"/>
              <w:left w:val="single" w:sz="3" w:space="0" w:color="CCCCCC"/>
              <w:bottom w:val="single" w:sz="3" w:space="0" w:color="CCCCCC"/>
              <w:right w:val="single" w:sz="3" w:space="0" w:color="CCCCCC"/>
            </w:tcBorders>
          </w:tcPr>
          <w:p w14:paraId="2F9F1F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8" w:type="dxa"/>
            <w:tcBorders>
              <w:top w:val="single" w:sz="3" w:space="0" w:color="CCCCCC"/>
              <w:left w:val="single" w:sz="3" w:space="0" w:color="CCCCCC"/>
              <w:bottom w:val="single" w:sz="3" w:space="0" w:color="CCCCCC"/>
              <w:right w:val="single" w:sz="3" w:space="0" w:color="CCCCCC"/>
            </w:tcBorders>
          </w:tcPr>
          <w:p w14:paraId="06995EC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44D6E12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288404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015C21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DC413A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6338F1F" w14:textId="77777777" w:rsidR="00124A25" w:rsidRDefault="00124A25" w:rsidP="00D8285D"/>
        </w:tc>
      </w:tr>
      <w:tr w:rsidR="00124A25" w14:paraId="2FE44429"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1BA18AC"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B514D4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790FC3D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8" w:type="dxa"/>
            <w:tcBorders>
              <w:top w:val="single" w:sz="3" w:space="0" w:color="CCCCCC"/>
              <w:left w:val="single" w:sz="3" w:space="0" w:color="CCCCCC"/>
              <w:bottom w:val="single" w:sz="3" w:space="0" w:color="CCCCCC"/>
              <w:right w:val="single" w:sz="3" w:space="0" w:color="CCCCCC"/>
            </w:tcBorders>
          </w:tcPr>
          <w:p w14:paraId="6CD8D78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55D27BAA"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w:t>
            </w:r>
          </w:p>
        </w:tc>
        <w:tc>
          <w:tcPr>
            <w:tcW w:w="639" w:type="dxa"/>
            <w:tcBorders>
              <w:top w:val="single" w:sz="3" w:space="0" w:color="CCCCCC"/>
              <w:left w:val="single" w:sz="3" w:space="0" w:color="CCCCCC"/>
              <w:bottom w:val="single" w:sz="3" w:space="0" w:color="CCCCCC"/>
              <w:right w:val="single" w:sz="3" w:space="0" w:color="CCCCCC"/>
            </w:tcBorders>
          </w:tcPr>
          <w:p w14:paraId="06DF0632"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4FD730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A3366C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0F9DA5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C395E52" w14:textId="77777777" w:rsidR="00124A25" w:rsidRDefault="00124A25" w:rsidP="00D8285D"/>
        </w:tc>
      </w:tr>
      <w:tr w:rsidR="00124A25" w14:paraId="51A6BE3D"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6317A09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1C790745"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6A1894F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C16C834"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10B46E3"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48AB3DB1"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6C6A9739"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038637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E4B91BD"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422AF2A" w14:textId="77777777" w:rsidR="00124A25" w:rsidRDefault="00124A25" w:rsidP="00D8285D"/>
        </w:tc>
      </w:tr>
      <w:tr w:rsidR="00124A25" w14:paraId="771645FA" w14:textId="77777777" w:rsidTr="005104DA">
        <w:trPr>
          <w:trHeight w:hRule="exact" w:val="319"/>
        </w:trPr>
        <w:tc>
          <w:tcPr>
            <w:tcW w:w="1439" w:type="dxa"/>
            <w:tcBorders>
              <w:top w:val="single" w:sz="3" w:space="0" w:color="CCCCCC"/>
              <w:left w:val="single" w:sz="3" w:space="0" w:color="CCCCCC"/>
              <w:bottom w:val="single" w:sz="3" w:space="0" w:color="CCCCCC"/>
              <w:right w:val="single" w:sz="3" w:space="0" w:color="CCCCCC"/>
            </w:tcBorders>
          </w:tcPr>
          <w:p w14:paraId="04DD1E27"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Jake</w:t>
            </w:r>
          </w:p>
        </w:tc>
        <w:tc>
          <w:tcPr>
            <w:tcW w:w="1439" w:type="dxa"/>
            <w:tcBorders>
              <w:top w:val="single" w:sz="3" w:space="0" w:color="CCCCCC"/>
              <w:left w:val="single" w:sz="3" w:space="0" w:color="CCCCCC"/>
              <w:bottom w:val="single" w:sz="3" w:space="0" w:color="CCCCCC"/>
              <w:right w:val="single" w:sz="3" w:space="0" w:color="CCCCCC"/>
            </w:tcBorders>
          </w:tcPr>
          <w:p w14:paraId="31DA788A" w14:textId="5182AA1C"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254F0CB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6.5</w:t>
            </w:r>
          </w:p>
        </w:tc>
        <w:tc>
          <w:tcPr>
            <w:tcW w:w="1438" w:type="dxa"/>
            <w:tcBorders>
              <w:top w:val="single" w:sz="3" w:space="0" w:color="CCCCCC"/>
              <w:left w:val="single" w:sz="3" w:space="0" w:color="CCCCCC"/>
              <w:bottom w:val="single" w:sz="3" w:space="0" w:color="CCCCCC"/>
              <w:right w:val="single" w:sz="3" w:space="0" w:color="CCCCCC"/>
            </w:tcBorders>
          </w:tcPr>
          <w:p w14:paraId="64A7A65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0EA62E7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8</w:t>
            </w:r>
          </w:p>
        </w:tc>
        <w:tc>
          <w:tcPr>
            <w:tcW w:w="639" w:type="dxa"/>
            <w:tcBorders>
              <w:top w:val="single" w:sz="3" w:space="0" w:color="CCCCCC"/>
              <w:left w:val="single" w:sz="3" w:space="0" w:color="CCCCCC"/>
              <w:bottom w:val="single" w:sz="3" w:space="0" w:color="CCCCCC"/>
              <w:right w:val="single" w:sz="3" w:space="0" w:color="CCCCCC"/>
            </w:tcBorders>
          </w:tcPr>
          <w:p w14:paraId="1851DF5B"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7F2622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8AC3F9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30F8FDF"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70F0A98" w14:textId="77777777" w:rsidR="00124A25" w:rsidRDefault="00124A25" w:rsidP="00D8285D"/>
        </w:tc>
      </w:tr>
      <w:tr w:rsidR="00124A25" w14:paraId="5C8C611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C87831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5BC6876"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08005AA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36.6</w:t>
            </w:r>
          </w:p>
        </w:tc>
        <w:tc>
          <w:tcPr>
            <w:tcW w:w="1438" w:type="dxa"/>
            <w:tcBorders>
              <w:top w:val="single" w:sz="3" w:space="0" w:color="CCCCCC"/>
              <w:left w:val="single" w:sz="3" w:space="0" w:color="CCCCCC"/>
              <w:bottom w:val="single" w:sz="3" w:space="0" w:color="CCCCCC"/>
              <w:right w:val="single" w:sz="3" w:space="0" w:color="CCCCCC"/>
            </w:tcBorders>
          </w:tcPr>
          <w:p w14:paraId="10A3503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w:t>
            </w:r>
          </w:p>
        </w:tc>
        <w:tc>
          <w:tcPr>
            <w:tcW w:w="1438" w:type="dxa"/>
            <w:tcBorders>
              <w:top w:val="single" w:sz="3" w:space="0" w:color="CCCCCC"/>
              <w:left w:val="single" w:sz="3" w:space="0" w:color="CCCCCC"/>
              <w:bottom w:val="single" w:sz="3" w:space="0" w:color="CCCCCC"/>
              <w:right w:val="single" w:sz="3" w:space="0" w:color="CCCCCC"/>
            </w:tcBorders>
          </w:tcPr>
          <w:p w14:paraId="64498F7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639" w:type="dxa"/>
            <w:tcBorders>
              <w:top w:val="single" w:sz="3" w:space="0" w:color="CCCCCC"/>
              <w:left w:val="single" w:sz="3" w:space="0" w:color="CCCCCC"/>
              <w:bottom w:val="single" w:sz="3" w:space="0" w:color="CCCCCC"/>
              <w:right w:val="single" w:sz="3" w:space="0" w:color="CCCCCC"/>
            </w:tcBorders>
          </w:tcPr>
          <w:p w14:paraId="7510E21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3BEE98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E125B2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13ECE77"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71837E2C" w14:textId="77777777" w:rsidR="00124A25" w:rsidRDefault="00124A25" w:rsidP="00D8285D"/>
        </w:tc>
      </w:tr>
      <w:tr w:rsidR="00124A25" w14:paraId="1669B58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0764438"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423D20A"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0D3D9E3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25.9</w:t>
            </w:r>
          </w:p>
        </w:tc>
        <w:tc>
          <w:tcPr>
            <w:tcW w:w="1438" w:type="dxa"/>
            <w:tcBorders>
              <w:top w:val="single" w:sz="3" w:space="0" w:color="CCCCCC"/>
              <w:left w:val="single" w:sz="3" w:space="0" w:color="CCCCCC"/>
              <w:bottom w:val="single" w:sz="3" w:space="0" w:color="CCCCCC"/>
              <w:right w:val="single" w:sz="3" w:space="0" w:color="CCCCCC"/>
            </w:tcBorders>
          </w:tcPr>
          <w:p w14:paraId="0FEBF3A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69F047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41F506C5"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0118FA7"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CC0DC9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DDAC44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CA7A4CB" w14:textId="77777777" w:rsidR="00124A25" w:rsidRDefault="00124A25" w:rsidP="00D8285D"/>
        </w:tc>
      </w:tr>
      <w:tr w:rsidR="00124A25" w14:paraId="0C51FE6E"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70667F5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7312C3D"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247AFA00"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CD5A3A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AF4D6E0"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2DE41D9A"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35068B3"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ECD670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8F5724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B2CAF68" w14:textId="77777777" w:rsidR="00124A25" w:rsidRDefault="00124A25" w:rsidP="00D8285D"/>
        </w:tc>
      </w:tr>
      <w:tr w:rsidR="00124A25" w14:paraId="1973479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09A66A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Hannah</w:t>
            </w:r>
          </w:p>
        </w:tc>
        <w:tc>
          <w:tcPr>
            <w:tcW w:w="1439" w:type="dxa"/>
            <w:tcBorders>
              <w:top w:val="single" w:sz="3" w:space="0" w:color="CCCCCC"/>
              <w:left w:val="single" w:sz="3" w:space="0" w:color="CCCCCC"/>
              <w:bottom w:val="single" w:sz="3" w:space="0" w:color="CCCCCC"/>
              <w:right w:val="single" w:sz="3" w:space="0" w:color="CCCCCC"/>
            </w:tcBorders>
          </w:tcPr>
          <w:p w14:paraId="7E61D4D5" w14:textId="4663A4CB"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A2EF55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38.1</w:t>
            </w:r>
          </w:p>
        </w:tc>
        <w:tc>
          <w:tcPr>
            <w:tcW w:w="1438" w:type="dxa"/>
            <w:tcBorders>
              <w:top w:val="single" w:sz="3" w:space="0" w:color="CCCCCC"/>
              <w:left w:val="single" w:sz="3" w:space="0" w:color="CCCCCC"/>
              <w:bottom w:val="single" w:sz="3" w:space="0" w:color="CCCCCC"/>
              <w:right w:val="single" w:sz="3" w:space="0" w:color="CCCCCC"/>
            </w:tcBorders>
          </w:tcPr>
          <w:p w14:paraId="46874ED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3</w:t>
            </w:r>
          </w:p>
        </w:tc>
        <w:tc>
          <w:tcPr>
            <w:tcW w:w="1438" w:type="dxa"/>
            <w:tcBorders>
              <w:top w:val="single" w:sz="3" w:space="0" w:color="CCCCCC"/>
              <w:left w:val="single" w:sz="3" w:space="0" w:color="CCCCCC"/>
              <w:bottom w:val="single" w:sz="3" w:space="0" w:color="CCCCCC"/>
              <w:right w:val="single" w:sz="3" w:space="0" w:color="CCCCCC"/>
            </w:tcBorders>
          </w:tcPr>
          <w:p w14:paraId="4FE8837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2607712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068BA1C2"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5C94DB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6B849B2"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66EFD2B5" w14:textId="77777777" w:rsidR="00124A25" w:rsidRDefault="00124A25" w:rsidP="00D8285D"/>
        </w:tc>
      </w:tr>
      <w:tr w:rsidR="00124A25" w14:paraId="013741B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68D490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537C36D"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6750E87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20</w:t>
            </w:r>
          </w:p>
        </w:tc>
        <w:tc>
          <w:tcPr>
            <w:tcW w:w="1438" w:type="dxa"/>
            <w:tcBorders>
              <w:top w:val="single" w:sz="3" w:space="0" w:color="CCCCCC"/>
              <w:left w:val="single" w:sz="3" w:space="0" w:color="CCCCCC"/>
              <w:bottom w:val="single" w:sz="3" w:space="0" w:color="CCCCCC"/>
              <w:right w:val="single" w:sz="3" w:space="0" w:color="CCCCCC"/>
            </w:tcBorders>
          </w:tcPr>
          <w:p w14:paraId="25F2FC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8" w:type="dxa"/>
            <w:tcBorders>
              <w:top w:val="single" w:sz="3" w:space="0" w:color="CCCCCC"/>
              <w:left w:val="single" w:sz="3" w:space="0" w:color="CCCCCC"/>
              <w:bottom w:val="single" w:sz="3" w:space="0" w:color="CCCCCC"/>
              <w:right w:val="single" w:sz="3" w:space="0" w:color="CCCCCC"/>
            </w:tcBorders>
          </w:tcPr>
          <w:p w14:paraId="75BDD68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0EDC8AAF"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DC11C8A"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3470A01E"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FBB6B6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414135A" w14:textId="77777777" w:rsidR="00124A25" w:rsidRDefault="00124A25" w:rsidP="00D8285D"/>
        </w:tc>
      </w:tr>
      <w:tr w:rsidR="00124A25" w14:paraId="116E73F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FE17B33"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48402C51"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60F10E1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21.7</w:t>
            </w:r>
          </w:p>
        </w:tc>
        <w:tc>
          <w:tcPr>
            <w:tcW w:w="1438" w:type="dxa"/>
            <w:tcBorders>
              <w:top w:val="single" w:sz="3" w:space="0" w:color="CCCCCC"/>
              <w:left w:val="single" w:sz="3" w:space="0" w:color="CCCCCC"/>
              <w:bottom w:val="single" w:sz="3" w:space="0" w:color="CCCCCC"/>
              <w:right w:val="single" w:sz="3" w:space="0" w:color="CCCCCC"/>
            </w:tcBorders>
          </w:tcPr>
          <w:p w14:paraId="1AB6936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w:t>
            </w:r>
          </w:p>
        </w:tc>
        <w:tc>
          <w:tcPr>
            <w:tcW w:w="1438" w:type="dxa"/>
            <w:tcBorders>
              <w:top w:val="single" w:sz="3" w:space="0" w:color="CCCCCC"/>
              <w:left w:val="single" w:sz="3" w:space="0" w:color="CCCCCC"/>
              <w:bottom w:val="single" w:sz="3" w:space="0" w:color="CCCCCC"/>
              <w:right w:val="single" w:sz="3" w:space="0" w:color="CCCCCC"/>
            </w:tcBorders>
          </w:tcPr>
          <w:p w14:paraId="694274D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7</w:t>
            </w:r>
          </w:p>
        </w:tc>
        <w:tc>
          <w:tcPr>
            <w:tcW w:w="639" w:type="dxa"/>
            <w:tcBorders>
              <w:top w:val="single" w:sz="3" w:space="0" w:color="CCCCCC"/>
              <w:left w:val="single" w:sz="3" w:space="0" w:color="CCCCCC"/>
              <w:bottom w:val="single" w:sz="3" w:space="0" w:color="CCCCCC"/>
              <w:right w:val="single" w:sz="3" w:space="0" w:color="CCCCCC"/>
            </w:tcBorders>
          </w:tcPr>
          <w:p w14:paraId="358A524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6840BCC"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2C550F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6BF4AD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3A6649C" w14:textId="77777777" w:rsidR="00124A25" w:rsidRDefault="00124A25" w:rsidP="00D8285D"/>
        </w:tc>
      </w:tr>
      <w:tr w:rsidR="00124A25" w14:paraId="356CA374" w14:textId="77777777" w:rsidTr="005104DA">
        <w:trPr>
          <w:trHeight w:hRule="exact" w:val="299"/>
        </w:trPr>
        <w:tc>
          <w:tcPr>
            <w:tcW w:w="1439" w:type="dxa"/>
            <w:tcBorders>
              <w:top w:val="single" w:sz="3" w:space="0" w:color="CCCCCC"/>
              <w:left w:val="single" w:sz="3" w:space="0" w:color="CCCCCC"/>
              <w:bottom w:val="single" w:sz="3" w:space="0" w:color="CCCCCC"/>
              <w:right w:val="single" w:sz="3" w:space="0" w:color="CCCCCC"/>
            </w:tcBorders>
          </w:tcPr>
          <w:p w14:paraId="5564770B"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A37BB70" w14:textId="77777777" w:rsidR="00124A25" w:rsidRDefault="00124A25" w:rsidP="00D8285D"/>
        </w:tc>
        <w:tc>
          <w:tcPr>
            <w:tcW w:w="1437" w:type="dxa"/>
            <w:tcBorders>
              <w:top w:val="single" w:sz="3" w:space="0" w:color="CCCCCC"/>
              <w:left w:val="single" w:sz="3" w:space="0" w:color="CCCCCC"/>
              <w:bottom w:val="single" w:sz="3" w:space="0" w:color="CCCCCC"/>
              <w:right w:val="single" w:sz="3" w:space="0" w:color="CCCCCC"/>
            </w:tcBorders>
          </w:tcPr>
          <w:p w14:paraId="171E7462"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6638C0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3FF9367" w14:textId="77777777" w:rsidR="00124A25" w:rsidRDefault="00124A25" w:rsidP="00D8285D"/>
        </w:tc>
        <w:tc>
          <w:tcPr>
            <w:tcW w:w="639" w:type="dxa"/>
            <w:tcBorders>
              <w:top w:val="single" w:sz="3" w:space="0" w:color="CCCCCC"/>
              <w:left w:val="single" w:sz="3" w:space="0" w:color="CCCCCC"/>
              <w:bottom w:val="single" w:sz="3" w:space="0" w:color="CCCCCC"/>
              <w:right w:val="single" w:sz="3" w:space="0" w:color="CCCCCC"/>
            </w:tcBorders>
          </w:tcPr>
          <w:p w14:paraId="6EC6AC5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6CF2C5F"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4E62887"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CADB21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E95D72C" w14:textId="77777777" w:rsidR="00124A25" w:rsidRDefault="00124A25" w:rsidP="00D8285D"/>
        </w:tc>
      </w:tr>
      <w:tr w:rsidR="00124A25" w14:paraId="762F7E8D"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23C7654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Matt</w:t>
            </w:r>
          </w:p>
        </w:tc>
        <w:tc>
          <w:tcPr>
            <w:tcW w:w="1439" w:type="dxa"/>
            <w:tcBorders>
              <w:top w:val="single" w:sz="3" w:space="0" w:color="CCCCCC"/>
              <w:left w:val="single" w:sz="3" w:space="0" w:color="CCCCCC"/>
              <w:bottom w:val="single" w:sz="3" w:space="0" w:color="CCCCCC"/>
              <w:right w:val="single" w:sz="3" w:space="0" w:color="CCCCCC"/>
            </w:tcBorders>
          </w:tcPr>
          <w:p w14:paraId="3384D086" w14:textId="0B0CA780"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94070F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6.5</w:t>
            </w:r>
          </w:p>
        </w:tc>
        <w:tc>
          <w:tcPr>
            <w:tcW w:w="1438" w:type="dxa"/>
            <w:tcBorders>
              <w:top w:val="single" w:sz="3" w:space="0" w:color="CCCCCC"/>
              <w:left w:val="single" w:sz="3" w:space="0" w:color="CCCCCC"/>
              <w:bottom w:val="single" w:sz="3" w:space="0" w:color="CCCCCC"/>
              <w:right w:val="single" w:sz="3" w:space="0" w:color="CCCCCC"/>
            </w:tcBorders>
          </w:tcPr>
          <w:p w14:paraId="083A3D66"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3D52361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15F1E78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C4AD67D"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E13741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B58975B"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0B3361C" w14:textId="77777777" w:rsidR="00124A25" w:rsidRDefault="00124A25" w:rsidP="00D8285D"/>
        </w:tc>
      </w:tr>
      <w:tr w:rsidR="00124A25" w14:paraId="37AE33FC"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716D1C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617A632F"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2F3BDC24"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20.5</w:t>
            </w:r>
          </w:p>
        </w:tc>
        <w:tc>
          <w:tcPr>
            <w:tcW w:w="1438" w:type="dxa"/>
            <w:tcBorders>
              <w:top w:val="single" w:sz="3" w:space="0" w:color="CCCCCC"/>
              <w:left w:val="single" w:sz="3" w:space="0" w:color="CCCCCC"/>
              <w:bottom w:val="single" w:sz="3" w:space="0" w:color="CCCCCC"/>
              <w:right w:val="single" w:sz="3" w:space="0" w:color="CCCCCC"/>
            </w:tcBorders>
          </w:tcPr>
          <w:p w14:paraId="2679114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w:t>
            </w:r>
          </w:p>
        </w:tc>
        <w:tc>
          <w:tcPr>
            <w:tcW w:w="1438" w:type="dxa"/>
            <w:tcBorders>
              <w:top w:val="single" w:sz="3" w:space="0" w:color="CCCCCC"/>
              <w:left w:val="single" w:sz="3" w:space="0" w:color="CCCCCC"/>
              <w:bottom w:val="single" w:sz="3" w:space="0" w:color="CCCCCC"/>
              <w:right w:val="single" w:sz="3" w:space="0" w:color="CCCCCC"/>
            </w:tcBorders>
          </w:tcPr>
          <w:p w14:paraId="0D99374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49EA47C7"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BD084D8"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9852D5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529E290"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2E57460" w14:textId="77777777" w:rsidR="00124A25" w:rsidRDefault="00124A25" w:rsidP="00D8285D"/>
        </w:tc>
      </w:tr>
      <w:tr w:rsidR="00124A25" w14:paraId="2FF14658"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10D0B5D"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C79BDD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4574866B"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21</w:t>
            </w:r>
          </w:p>
        </w:tc>
        <w:tc>
          <w:tcPr>
            <w:tcW w:w="1438" w:type="dxa"/>
            <w:tcBorders>
              <w:top w:val="single" w:sz="3" w:space="0" w:color="CCCCCC"/>
              <w:left w:val="single" w:sz="3" w:space="0" w:color="CCCCCC"/>
              <w:bottom w:val="single" w:sz="3" w:space="0" w:color="CCCCCC"/>
              <w:right w:val="single" w:sz="3" w:space="0" w:color="CCCCCC"/>
            </w:tcBorders>
          </w:tcPr>
          <w:p w14:paraId="2255A23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4A3E098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96D1573" w14:textId="77777777" w:rsidR="00124A25" w:rsidRDefault="00124A25" w:rsidP="00D8285D"/>
          <w:p w14:paraId="49005430" w14:textId="77777777" w:rsidR="00D508FB" w:rsidRDefault="00D508FB" w:rsidP="00D8285D"/>
        </w:tc>
        <w:tc>
          <w:tcPr>
            <w:tcW w:w="826" w:type="dxa"/>
            <w:tcBorders>
              <w:top w:val="single" w:sz="3" w:space="0" w:color="CCCCCC"/>
              <w:left w:val="single" w:sz="3" w:space="0" w:color="CCCCCC"/>
              <w:bottom w:val="single" w:sz="3" w:space="0" w:color="CCCCCC"/>
              <w:right w:val="single" w:sz="3" w:space="0" w:color="CCCCCC"/>
            </w:tcBorders>
          </w:tcPr>
          <w:p w14:paraId="2CAA8E9B"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62D89A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C05BD9B"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347AE29" w14:textId="77777777" w:rsidR="00124A25" w:rsidRDefault="00124A25" w:rsidP="00D8285D"/>
        </w:tc>
      </w:tr>
      <w:tr w:rsidR="00D508FB" w14:paraId="1F9781B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11AF169" w14:textId="77777777" w:rsidR="00D508FB" w:rsidRDefault="00D508FB" w:rsidP="00D8285D"/>
        </w:tc>
        <w:tc>
          <w:tcPr>
            <w:tcW w:w="1439" w:type="dxa"/>
            <w:tcBorders>
              <w:top w:val="single" w:sz="3" w:space="0" w:color="CCCCCC"/>
              <w:left w:val="single" w:sz="3" w:space="0" w:color="CCCCCC"/>
              <w:bottom w:val="single" w:sz="3" w:space="0" w:color="CCCCCC"/>
              <w:right w:val="single" w:sz="3" w:space="0" w:color="CCCCCC"/>
            </w:tcBorders>
          </w:tcPr>
          <w:p w14:paraId="31AC37E4" w14:textId="77777777" w:rsidR="00D508FB" w:rsidRDefault="00D508FB" w:rsidP="00D8285D">
            <w:pPr>
              <w:spacing w:before="55"/>
              <w:ind w:left="43"/>
              <w:rPr>
                <w:rFonts w:ascii="Arial" w:eastAsia="Arial" w:hAnsi="Arial" w:cs="Arial"/>
                <w:sz w:val="19"/>
                <w:szCs w:val="19"/>
              </w:rPr>
            </w:pPr>
          </w:p>
        </w:tc>
        <w:tc>
          <w:tcPr>
            <w:tcW w:w="1437" w:type="dxa"/>
            <w:tcBorders>
              <w:top w:val="single" w:sz="3" w:space="0" w:color="CCCCCC"/>
              <w:left w:val="single" w:sz="3" w:space="0" w:color="CCCCCC"/>
              <w:bottom w:val="single" w:sz="3" w:space="0" w:color="CCCCCC"/>
              <w:right w:val="single" w:sz="3" w:space="0" w:color="CCCCCC"/>
            </w:tcBorders>
          </w:tcPr>
          <w:p w14:paraId="36E8EB4A" w14:textId="77777777" w:rsidR="00D508FB" w:rsidRDefault="00D508FB" w:rsidP="00D8285D">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209737F9" w14:textId="77777777" w:rsidR="00D508FB" w:rsidRDefault="00D508FB" w:rsidP="00D8285D">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644B06E0" w14:textId="77777777" w:rsidR="00D508FB" w:rsidRDefault="00D508FB" w:rsidP="00D8285D">
            <w:pPr>
              <w:spacing w:before="55"/>
              <w:ind w:right="43"/>
              <w:jc w:val="right"/>
              <w:rPr>
                <w:rFonts w:ascii="Arial" w:eastAsia="Arial" w:hAnsi="Arial" w:cs="Arial"/>
                <w:sz w:val="19"/>
                <w:szCs w:val="19"/>
              </w:rPr>
            </w:pPr>
          </w:p>
        </w:tc>
        <w:tc>
          <w:tcPr>
            <w:tcW w:w="639" w:type="dxa"/>
            <w:tcBorders>
              <w:top w:val="single" w:sz="3" w:space="0" w:color="CCCCCC"/>
              <w:left w:val="single" w:sz="3" w:space="0" w:color="CCCCCC"/>
              <w:bottom w:val="single" w:sz="3" w:space="0" w:color="CCCCCC"/>
              <w:right w:val="single" w:sz="3" w:space="0" w:color="CCCCCC"/>
            </w:tcBorders>
          </w:tcPr>
          <w:p w14:paraId="2D539ACA" w14:textId="77777777" w:rsidR="00D508FB" w:rsidRDefault="00D508FB" w:rsidP="00D8285D"/>
        </w:tc>
        <w:tc>
          <w:tcPr>
            <w:tcW w:w="826" w:type="dxa"/>
            <w:tcBorders>
              <w:top w:val="single" w:sz="3" w:space="0" w:color="CCCCCC"/>
              <w:left w:val="single" w:sz="3" w:space="0" w:color="CCCCCC"/>
              <w:bottom w:val="single" w:sz="3" w:space="0" w:color="CCCCCC"/>
              <w:right w:val="single" w:sz="3" w:space="0" w:color="CCCCCC"/>
            </w:tcBorders>
          </w:tcPr>
          <w:p w14:paraId="7B6601EF" w14:textId="77777777" w:rsidR="00D508FB" w:rsidRDefault="00D508FB" w:rsidP="00D8285D"/>
        </w:tc>
        <w:tc>
          <w:tcPr>
            <w:tcW w:w="2864" w:type="dxa"/>
            <w:tcBorders>
              <w:top w:val="single" w:sz="3" w:space="0" w:color="CCCCCC"/>
              <w:left w:val="single" w:sz="3" w:space="0" w:color="CCCCCC"/>
              <w:bottom w:val="single" w:sz="3" w:space="0" w:color="CCCCCC"/>
              <w:right w:val="single" w:sz="3" w:space="0" w:color="CCCCCC"/>
            </w:tcBorders>
          </w:tcPr>
          <w:p w14:paraId="136523C4" w14:textId="77777777" w:rsidR="00D508FB" w:rsidRDefault="00D508FB" w:rsidP="00D8285D"/>
        </w:tc>
        <w:tc>
          <w:tcPr>
            <w:tcW w:w="1438" w:type="dxa"/>
            <w:tcBorders>
              <w:top w:val="single" w:sz="3" w:space="0" w:color="CCCCCC"/>
              <w:left w:val="single" w:sz="3" w:space="0" w:color="CCCCCC"/>
              <w:bottom w:val="single" w:sz="3" w:space="0" w:color="CCCCCC"/>
              <w:right w:val="single" w:sz="3" w:space="0" w:color="CCCCCC"/>
            </w:tcBorders>
          </w:tcPr>
          <w:p w14:paraId="2A19C615" w14:textId="77777777" w:rsidR="00D508FB" w:rsidRDefault="00D508FB" w:rsidP="00D8285D"/>
        </w:tc>
        <w:tc>
          <w:tcPr>
            <w:tcW w:w="1442" w:type="dxa"/>
            <w:tcBorders>
              <w:top w:val="single" w:sz="3" w:space="0" w:color="CCCCCC"/>
              <w:left w:val="single" w:sz="3" w:space="0" w:color="CCCCCC"/>
              <w:bottom w:val="single" w:sz="3" w:space="0" w:color="CCCCCC"/>
              <w:right w:val="single" w:sz="3" w:space="0" w:color="CCCCCC"/>
            </w:tcBorders>
          </w:tcPr>
          <w:p w14:paraId="39D0F017" w14:textId="77777777" w:rsidR="00D508FB" w:rsidRDefault="00D508FB" w:rsidP="00D8285D"/>
        </w:tc>
      </w:tr>
      <w:tr w:rsidR="00124A25" w14:paraId="621C063A"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56246393" w14:textId="77777777" w:rsidR="00124A25" w:rsidRPr="00124A25" w:rsidRDefault="00124A25" w:rsidP="00124A25">
            <w:pPr>
              <w:rPr>
                <w:rFonts w:ascii="Arial" w:hAnsi="Arial" w:cs="Arial"/>
                <w:sz w:val="19"/>
                <w:szCs w:val="19"/>
              </w:rPr>
            </w:pPr>
            <w:r w:rsidRPr="00124A25">
              <w:rPr>
                <w:rFonts w:ascii="Arial" w:hAnsi="Arial" w:cs="Arial"/>
                <w:sz w:val="19"/>
                <w:szCs w:val="19"/>
              </w:rPr>
              <w:t>Sierra</w:t>
            </w:r>
          </w:p>
        </w:tc>
        <w:tc>
          <w:tcPr>
            <w:tcW w:w="1439" w:type="dxa"/>
            <w:tcBorders>
              <w:top w:val="single" w:sz="3" w:space="0" w:color="CCCCCC"/>
              <w:left w:val="single" w:sz="3" w:space="0" w:color="CCCCCC"/>
              <w:bottom w:val="single" w:sz="3" w:space="0" w:color="CCCCCC"/>
              <w:right w:val="single" w:sz="3" w:space="0" w:color="CCCCCC"/>
            </w:tcBorders>
          </w:tcPr>
          <w:p w14:paraId="4D0CF4CA" w14:textId="0BA736D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0517C2E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4.7</w:t>
            </w:r>
          </w:p>
        </w:tc>
        <w:tc>
          <w:tcPr>
            <w:tcW w:w="1438" w:type="dxa"/>
            <w:tcBorders>
              <w:top w:val="single" w:sz="3" w:space="0" w:color="CCCCCC"/>
              <w:left w:val="single" w:sz="3" w:space="0" w:color="CCCCCC"/>
              <w:bottom w:val="single" w:sz="3" w:space="0" w:color="CCCCCC"/>
              <w:right w:val="single" w:sz="3" w:space="0" w:color="CCCCCC"/>
            </w:tcBorders>
          </w:tcPr>
          <w:p w14:paraId="7B9DB3E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6C0B421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06F252FB"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196621B5"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7E27CAE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57A02249"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5503C09" w14:textId="77777777" w:rsidR="00124A25" w:rsidRDefault="00124A25" w:rsidP="00D8285D"/>
        </w:tc>
      </w:tr>
      <w:tr w:rsidR="00124A25" w14:paraId="775E73D8"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6827BA8E"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572CD178"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6D6CDA68"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13.5</w:t>
            </w:r>
          </w:p>
        </w:tc>
        <w:tc>
          <w:tcPr>
            <w:tcW w:w="1438" w:type="dxa"/>
            <w:tcBorders>
              <w:top w:val="single" w:sz="3" w:space="0" w:color="CCCCCC"/>
              <w:left w:val="single" w:sz="3" w:space="0" w:color="CCCCCC"/>
              <w:bottom w:val="single" w:sz="3" w:space="0" w:color="CCCCCC"/>
              <w:right w:val="single" w:sz="3" w:space="0" w:color="CCCCCC"/>
            </w:tcBorders>
          </w:tcPr>
          <w:p w14:paraId="0403C49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F9A8631"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061AC066"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4B53BE2E"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66B3BC3B"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18491541"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46C10EB8" w14:textId="77777777" w:rsidR="00124A25" w:rsidRDefault="00124A25" w:rsidP="00D8285D"/>
        </w:tc>
      </w:tr>
      <w:tr w:rsidR="00124A25" w14:paraId="0A08C8EB"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7D8F1ED9"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769F74EC"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5E5578F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22.2</w:t>
            </w:r>
          </w:p>
        </w:tc>
        <w:tc>
          <w:tcPr>
            <w:tcW w:w="1438" w:type="dxa"/>
            <w:tcBorders>
              <w:top w:val="single" w:sz="3" w:space="0" w:color="CCCCCC"/>
              <w:left w:val="single" w:sz="3" w:space="0" w:color="CCCCCC"/>
              <w:bottom w:val="single" w:sz="3" w:space="0" w:color="CCCCCC"/>
              <w:right w:val="single" w:sz="3" w:space="0" w:color="CCCCCC"/>
            </w:tcBorders>
          </w:tcPr>
          <w:p w14:paraId="100DB57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78F6FF4D"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36AD16D9"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29524FA3"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55C5DAA8"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226252F3"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3114E7AE" w14:textId="77777777" w:rsidR="00124A25" w:rsidRDefault="00124A25" w:rsidP="00D8285D"/>
        </w:tc>
      </w:tr>
      <w:tr w:rsidR="00124A25" w14:paraId="2D7F8A25"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0E10968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D6B3A2B" w14:textId="77777777" w:rsidR="00124A25" w:rsidRPr="00124A25" w:rsidRDefault="00124A25" w:rsidP="00124A25">
            <w:pPr>
              <w:spacing w:before="55"/>
              <w:ind w:left="43"/>
              <w:rPr>
                <w:rFonts w:ascii="Arial" w:eastAsia="Arial" w:hAnsi="Arial" w:cs="Arial"/>
                <w:sz w:val="19"/>
                <w:szCs w:val="19"/>
              </w:rPr>
            </w:pPr>
          </w:p>
        </w:tc>
        <w:tc>
          <w:tcPr>
            <w:tcW w:w="1437" w:type="dxa"/>
            <w:tcBorders>
              <w:top w:val="single" w:sz="3" w:space="0" w:color="CCCCCC"/>
              <w:left w:val="single" w:sz="3" w:space="0" w:color="CCCCCC"/>
              <w:bottom w:val="single" w:sz="3" w:space="0" w:color="CCCCCC"/>
              <w:right w:val="single" w:sz="3" w:space="0" w:color="CCCCCC"/>
            </w:tcBorders>
          </w:tcPr>
          <w:p w14:paraId="05A352E6" w14:textId="77777777" w:rsidR="00124A25" w:rsidRPr="00124A25" w:rsidRDefault="00124A25" w:rsidP="00124A25">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65AFFBC6" w14:textId="77777777" w:rsidR="00124A25" w:rsidRPr="00124A25" w:rsidRDefault="00124A25" w:rsidP="00124A25">
            <w:pPr>
              <w:spacing w:before="55"/>
              <w:ind w:right="43"/>
              <w:jc w:val="right"/>
              <w:rPr>
                <w:rFonts w:ascii="Arial" w:eastAsia="Arial" w:hAnsi="Arial" w:cs="Arial"/>
                <w:sz w:val="19"/>
                <w:szCs w:val="19"/>
              </w:rPr>
            </w:pPr>
          </w:p>
        </w:tc>
        <w:tc>
          <w:tcPr>
            <w:tcW w:w="1438" w:type="dxa"/>
            <w:tcBorders>
              <w:top w:val="single" w:sz="3" w:space="0" w:color="CCCCCC"/>
              <w:left w:val="single" w:sz="3" w:space="0" w:color="CCCCCC"/>
              <w:bottom w:val="single" w:sz="3" w:space="0" w:color="CCCCCC"/>
              <w:right w:val="single" w:sz="3" w:space="0" w:color="CCCCCC"/>
            </w:tcBorders>
          </w:tcPr>
          <w:p w14:paraId="2B5AB9F1" w14:textId="77777777" w:rsidR="00124A25" w:rsidRPr="00124A25" w:rsidRDefault="00124A25" w:rsidP="00124A25">
            <w:pPr>
              <w:spacing w:before="55"/>
              <w:ind w:right="43"/>
              <w:jc w:val="right"/>
              <w:rPr>
                <w:rFonts w:ascii="Arial" w:eastAsia="Arial" w:hAnsi="Arial" w:cs="Arial"/>
                <w:sz w:val="19"/>
                <w:szCs w:val="19"/>
              </w:rPr>
            </w:pPr>
          </w:p>
        </w:tc>
        <w:tc>
          <w:tcPr>
            <w:tcW w:w="639" w:type="dxa"/>
            <w:tcBorders>
              <w:top w:val="single" w:sz="3" w:space="0" w:color="CCCCCC"/>
              <w:left w:val="single" w:sz="3" w:space="0" w:color="CCCCCC"/>
              <w:bottom w:val="single" w:sz="3" w:space="0" w:color="CCCCCC"/>
              <w:right w:val="single" w:sz="3" w:space="0" w:color="CCCCCC"/>
            </w:tcBorders>
          </w:tcPr>
          <w:p w14:paraId="529C125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4877770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A1D4971"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409732FE"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038C03EF" w14:textId="77777777" w:rsidR="00124A25" w:rsidRDefault="00124A25" w:rsidP="00D8285D"/>
        </w:tc>
      </w:tr>
      <w:tr w:rsidR="00124A25" w14:paraId="04F16191"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10E36843" w14:textId="77777777" w:rsidR="00124A25" w:rsidRPr="00124A25" w:rsidRDefault="00124A25" w:rsidP="00124A25">
            <w:pPr>
              <w:rPr>
                <w:rFonts w:ascii="Arial" w:hAnsi="Arial" w:cs="Arial"/>
                <w:sz w:val="19"/>
                <w:szCs w:val="19"/>
              </w:rPr>
            </w:pPr>
            <w:r w:rsidRPr="00124A25">
              <w:rPr>
                <w:rFonts w:ascii="Arial" w:hAnsi="Arial" w:cs="Arial"/>
                <w:sz w:val="19"/>
                <w:szCs w:val="19"/>
              </w:rPr>
              <w:t>Ed</w:t>
            </w:r>
          </w:p>
        </w:tc>
        <w:tc>
          <w:tcPr>
            <w:tcW w:w="1439" w:type="dxa"/>
            <w:tcBorders>
              <w:top w:val="single" w:sz="3" w:space="0" w:color="CCCCCC"/>
              <w:left w:val="single" w:sz="3" w:space="0" w:color="CCCCCC"/>
              <w:bottom w:val="single" w:sz="3" w:space="0" w:color="CCCCCC"/>
              <w:right w:val="single" w:sz="3" w:space="0" w:color="CCCCCC"/>
            </w:tcBorders>
          </w:tcPr>
          <w:p w14:paraId="7F239C5E" w14:textId="0FA84CB8" w:rsidR="00124A25" w:rsidRDefault="00AA79DB" w:rsidP="00D8285D">
            <w:pPr>
              <w:spacing w:before="55"/>
              <w:ind w:left="43"/>
              <w:rPr>
                <w:rFonts w:ascii="Arial" w:eastAsia="Arial" w:hAnsi="Arial" w:cs="Arial"/>
                <w:sz w:val="19"/>
                <w:szCs w:val="19"/>
              </w:rPr>
            </w:pPr>
            <w:r>
              <w:rPr>
                <w:rFonts w:ascii="Arial" w:eastAsia="Arial" w:hAnsi="Arial" w:cs="Arial"/>
                <w:sz w:val="19"/>
                <w:szCs w:val="19"/>
              </w:rPr>
              <w:t>Wi-Fi</w:t>
            </w:r>
          </w:p>
        </w:tc>
        <w:tc>
          <w:tcPr>
            <w:tcW w:w="1437" w:type="dxa"/>
            <w:tcBorders>
              <w:top w:val="single" w:sz="3" w:space="0" w:color="CCCCCC"/>
              <w:left w:val="single" w:sz="3" w:space="0" w:color="CCCCCC"/>
              <w:bottom w:val="single" w:sz="3" w:space="0" w:color="CCCCCC"/>
              <w:right w:val="single" w:sz="3" w:space="0" w:color="CCCCCC"/>
            </w:tcBorders>
          </w:tcPr>
          <w:p w14:paraId="1432ADAC"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5.3</w:t>
            </w:r>
          </w:p>
        </w:tc>
        <w:tc>
          <w:tcPr>
            <w:tcW w:w="1438" w:type="dxa"/>
            <w:tcBorders>
              <w:top w:val="single" w:sz="3" w:space="0" w:color="CCCCCC"/>
              <w:left w:val="single" w:sz="3" w:space="0" w:color="CCCCCC"/>
              <w:bottom w:val="single" w:sz="3" w:space="0" w:color="CCCCCC"/>
              <w:right w:val="single" w:sz="3" w:space="0" w:color="CCCCCC"/>
            </w:tcBorders>
          </w:tcPr>
          <w:p w14:paraId="773D6C2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0A6A4D97"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B2F4970"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50210E46"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1F2D834D"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3012DBB8"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5E83E4E7" w14:textId="77777777" w:rsidR="00124A25" w:rsidRDefault="00124A25" w:rsidP="00D8285D"/>
        </w:tc>
      </w:tr>
      <w:tr w:rsidR="00124A25" w14:paraId="6F8B0F7E"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3B389D84"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05FFA062"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Clock</w:t>
            </w:r>
          </w:p>
        </w:tc>
        <w:tc>
          <w:tcPr>
            <w:tcW w:w="1437" w:type="dxa"/>
            <w:tcBorders>
              <w:top w:val="single" w:sz="3" w:space="0" w:color="CCCCCC"/>
              <w:left w:val="single" w:sz="3" w:space="0" w:color="CCCCCC"/>
              <w:bottom w:val="single" w:sz="3" w:space="0" w:color="CCCCCC"/>
              <w:right w:val="single" w:sz="3" w:space="0" w:color="CCCCCC"/>
            </w:tcBorders>
          </w:tcPr>
          <w:p w14:paraId="3AB8716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19.8</w:t>
            </w:r>
          </w:p>
        </w:tc>
        <w:tc>
          <w:tcPr>
            <w:tcW w:w="1438" w:type="dxa"/>
            <w:tcBorders>
              <w:top w:val="single" w:sz="3" w:space="0" w:color="CCCCCC"/>
              <w:left w:val="single" w:sz="3" w:space="0" w:color="CCCCCC"/>
              <w:bottom w:val="single" w:sz="3" w:space="0" w:color="CCCCCC"/>
              <w:right w:val="single" w:sz="3" w:space="0" w:color="CCCCCC"/>
            </w:tcBorders>
          </w:tcPr>
          <w:p w14:paraId="50E30675"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307B9D62"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9</w:t>
            </w:r>
          </w:p>
        </w:tc>
        <w:tc>
          <w:tcPr>
            <w:tcW w:w="639" w:type="dxa"/>
            <w:tcBorders>
              <w:top w:val="single" w:sz="3" w:space="0" w:color="CCCCCC"/>
              <w:left w:val="single" w:sz="3" w:space="0" w:color="CCCCCC"/>
              <w:bottom w:val="single" w:sz="3" w:space="0" w:color="CCCCCC"/>
              <w:right w:val="single" w:sz="3" w:space="0" w:color="CCCCCC"/>
            </w:tcBorders>
          </w:tcPr>
          <w:p w14:paraId="11517B24"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7DEDD2F1"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27C2509A"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649AF0E5"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7186FF0" w14:textId="77777777" w:rsidR="00124A25" w:rsidRDefault="00124A25" w:rsidP="00D8285D"/>
        </w:tc>
      </w:tr>
      <w:tr w:rsidR="00124A25" w14:paraId="31BB946F" w14:textId="77777777" w:rsidTr="005104DA">
        <w:trPr>
          <w:trHeight w:hRule="exact" w:val="318"/>
        </w:trPr>
        <w:tc>
          <w:tcPr>
            <w:tcW w:w="1439" w:type="dxa"/>
            <w:tcBorders>
              <w:top w:val="single" w:sz="3" w:space="0" w:color="CCCCCC"/>
              <w:left w:val="single" w:sz="3" w:space="0" w:color="CCCCCC"/>
              <w:bottom w:val="single" w:sz="3" w:space="0" w:color="CCCCCC"/>
              <w:right w:val="single" w:sz="3" w:space="0" w:color="CCCCCC"/>
            </w:tcBorders>
          </w:tcPr>
          <w:p w14:paraId="44DE55A6" w14:textId="77777777" w:rsidR="00124A25" w:rsidRDefault="00124A25" w:rsidP="00D8285D"/>
        </w:tc>
        <w:tc>
          <w:tcPr>
            <w:tcW w:w="1439" w:type="dxa"/>
            <w:tcBorders>
              <w:top w:val="single" w:sz="3" w:space="0" w:color="CCCCCC"/>
              <w:left w:val="single" w:sz="3" w:space="0" w:color="CCCCCC"/>
              <w:bottom w:val="single" w:sz="3" w:space="0" w:color="CCCCCC"/>
              <w:right w:val="single" w:sz="3" w:space="0" w:color="CCCCCC"/>
            </w:tcBorders>
          </w:tcPr>
          <w:p w14:paraId="2088AB55" w14:textId="77777777" w:rsidR="00124A25" w:rsidRDefault="00124A25" w:rsidP="00D8285D">
            <w:pPr>
              <w:spacing w:before="55"/>
              <w:ind w:left="43"/>
              <w:rPr>
                <w:rFonts w:ascii="Arial" w:eastAsia="Arial" w:hAnsi="Arial" w:cs="Arial"/>
                <w:sz w:val="19"/>
                <w:szCs w:val="19"/>
              </w:rPr>
            </w:pPr>
            <w:r>
              <w:rPr>
                <w:rFonts w:ascii="Arial" w:eastAsia="Arial" w:hAnsi="Arial" w:cs="Arial"/>
                <w:sz w:val="19"/>
                <w:szCs w:val="19"/>
              </w:rPr>
              <w:t>Contact</w:t>
            </w:r>
          </w:p>
        </w:tc>
        <w:tc>
          <w:tcPr>
            <w:tcW w:w="1437" w:type="dxa"/>
            <w:tcBorders>
              <w:top w:val="single" w:sz="3" w:space="0" w:color="CCCCCC"/>
              <w:left w:val="single" w:sz="3" w:space="0" w:color="CCCCCC"/>
              <w:bottom w:val="single" w:sz="3" w:space="0" w:color="CCCCCC"/>
              <w:right w:val="single" w:sz="3" w:space="0" w:color="CCCCCC"/>
            </w:tcBorders>
          </w:tcPr>
          <w:p w14:paraId="3621902E"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18</w:t>
            </w:r>
          </w:p>
        </w:tc>
        <w:tc>
          <w:tcPr>
            <w:tcW w:w="1438" w:type="dxa"/>
            <w:tcBorders>
              <w:top w:val="single" w:sz="3" w:space="0" w:color="CCCCCC"/>
              <w:left w:val="single" w:sz="3" w:space="0" w:color="CCCCCC"/>
              <w:bottom w:val="single" w:sz="3" w:space="0" w:color="CCCCCC"/>
              <w:right w:val="single" w:sz="3" w:space="0" w:color="CCCCCC"/>
            </w:tcBorders>
          </w:tcPr>
          <w:p w14:paraId="40A5064F"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0</w:t>
            </w:r>
          </w:p>
        </w:tc>
        <w:tc>
          <w:tcPr>
            <w:tcW w:w="1438" w:type="dxa"/>
            <w:tcBorders>
              <w:top w:val="single" w:sz="3" w:space="0" w:color="CCCCCC"/>
              <w:left w:val="single" w:sz="3" w:space="0" w:color="CCCCCC"/>
              <w:bottom w:val="single" w:sz="3" w:space="0" w:color="CCCCCC"/>
              <w:right w:val="single" w:sz="3" w:space="0" w:color="CCCCCC"/>
            </w:tcBorders>
          </w:tcPr>
          <w:p w14:paraId="15EFD720" w14:textId="77777777" w:rsidR="00124A25" w:rsidRDefault="00124A25" w:rsidP="00D8285D">
            <w:pPr>
              <w:spacing w:before="55"/>
              <w:ind w:right="43"/>
              <w:jc w:val="right"/>
              <w:rPr>
                <w:rFonts w:ascii="Arial" w:eastAsia="Arial" w:hAnsi="Arial" w:cs="Arial"/>
                <w:sz w:val="19"/>
                <w:szCs w:val="19"/>
              </w:rPr>
            </w:pPr>
            <w:r>
              <w:rPr>
                <w:rFonts w:ascii="Arial" w:eastAsia="Arial" w:hAnsi="Arial" w:cs="Arial"/>
                <w:sz w:val="19"/>
                <w:szCs w:val="19"/>
              </w:rPr>
              <w:t>10</w:t>
            </w:r>
          </w:p>
        </w:tc>
        <w:tc>
          <w:tcPr>
            <w:tcW w:w="639" w:type="dxa"/>
            <w:tcBorders>
              <w:top w:val="single" w:sz="3" w:space="0" w:color="CCCCCC"/>
              <w:left w:val="single" w:sz="3" w:space="0" w:color="CCCCCC"/>
              <w:bottom w:val="single" w:sz="3" w:space="0" w:color="CCCCCC"/>
              <w:right w:val="single" w:sz="3" w:space="0" w:color="CCCCCC"/>
            </w:tcBorders>
          </w:tcPr>
          <w:p w14:paraId="2D1C929C" w14:textId="77777777" w:rsidR="00124A25" w:rsidRDefault="00124A25" w:rsidP="00D8285D"/>
        </w:tc>
        <w:tc>
          <w:tcPr>
            <w:tcW w:w="826" w:type="dxa"/>
            <w:tcBorders>
              <w:top w:val="single" w:sz="3" w:space="0" w:color="CCCCCC"/>
              <w:left w:val="single" w:sz="3" w:space="0" w:color="CCCCCC"/>
              <w:bottom w:val="single" w:sz="3" w:space="0" w:color="CCCCCC"/>
              <w:right w:val="single" w:sz="3" w:space="0" w:color="CCCCCC"/>
            </w:tcBorders>
          </w:tcPr>
          <w:p w14:paraId="3C31360D" w14:textId="77777777" w:rsidR="00124A25" w:rsidRDefault="00124A25" w:rsidP="00D8285D"/>
        </w:tc>
        <w:tc>
          <w:tcPr>
            <w:tcW w:w="2864" w:type="dxa"/>
            <w:tcBorders>
              <w:top w:val="single" w:sz="3" w:space="0" w:color="CCCCCC"/>
              <w:left w:val="single" w:sz="3" w:space="0" w:color="CCCCCC"/>
              <w:bottom w:val="single" w:sz="3" w:space="0" w:color="CCCCCC"/>
              <w:right w:val="single" w:sz="3" w:space="0" w:color="CCCCCC"/>
            </w:tcBorders>
          </w:tcPr>
          <w:p w14:paraId="46F36039" w14:textId="77777777" w:rsidR="00124A25" w:rsidRDefault="00124A25" w:rsidP="00D8285D"/>
        </w:tc>
        <w:tc>
          <w:tcPr>
            <w:tcW w:w="1438" w:type="dxa"/>
            <w:tcBorders>
              <w:top w:val="single" w:sz="3" w:space="0" w:color="CCCCCC"/>
              <w:left w:val="single" w:sz="3" w:space="0" w:color="CCCCCC"/>
              <w:bottom w:val="single" w:sz="3" w:space="0" w:color="CCCCCC"/>
              <w:right w:val="single" w:sz="3" w:space="0" w:color="CCCCCC"/>
            </w:tcBorders>
          </w:tcPr>
          <w:p w14:paraId="01BF39D6" w14:textId="77777777" w:rsidR="00124A25" w:rsidRDefault="00124A25" w:rsidP="00D8285D"/>
        </w:tc>
        <w:tc>
          <w:tcPr>
            <w:tcW w:w="1442" w:type="dxa"/>
            <w:tcBorders>
              <w:top w:val="single" w:sz="3" w:space="0" w:color="CCCCCC"/>
              <w:left w:val="single" w:sz="3" w:space="0" w:color="CCCCCC"/>
              <w:bottom w:val="single" w:sz="3" w:space="0" w:color="CCCCCC"/>
              <w:right w:val="single" w:sz="3" w:space="0" w:color="CCCCCC"/>
            </w:tcBorders>
          </w:tcPr>
          <w:p w14:paraId="201A7307" w14:textId="77777777" w:rsidR="00124A25" w:rsidRDefault="00124A25" w:rsidP="00D8285D"/>
        </w:tc>
      </w:tr>
    </w:tbl>
    <w:p w14:paraId="043A3C59" w14:textId="77777777" w:rsidR="00124A25" w:rsidRDefault="00124A25" w:rsidP="00366391">
      <w:pPr>
        <w:spacing w:line="480" w:lineRule="auto"/>
        <w:rPr>
          <w:rFonts w:ascii="Times New Roman" w:hAnsi="Times New Roman" w:cs="Times New Roman"/>
        </w:rPr>
      </w:pPr>
    </w:p>
    <w:p w14:paraId="3EA16EFC" w14:textId="6DED012F" w:rsidR="00D8285D" w:rsidRDefault="00D8285D" w:rsidP="00366391">
      <w:pPr>
        <w:spacing w:line="480" w:lineRule="auto"/>
        <w:rPr>
          <w:rFonts w:ascii="Times New Roman" w:hAnsi="Times New Roman" w:cs="Times New Roman"/>
        </w:rPr>
      </w:pPr>
      <w:r>
        <w:rPr>
          <w:rFonts w:ascii="Times New Roman" w:hAnsi="Times New Roman" w:cs="Times New Roman"/>
        </w:rPr>
        <w:t>I. Usability Metrics</w:t>
      </w:r>
    </w:p>
    <w:p w14:paraId="522B9B2D" w14:textId="37AA985B" w:rsidR="00D8285D" w:rsidRDefault="00D8285D" w:rsidP="00366391">
      <w:pPr>
        <w:spacing w:line="480" w:lineRule="auto"/>
        <w:rPr>
          <w:rFonts w:ascii="Times New Roman" w:hAnsi="Times New Roman" w:cs="Times New Roman"/>
        </w:rPr>
      </w:pPr>
      <w:r>
        <w:rPr>
          <w:rFonts w:ascii="Times New Roman" w:hAnsi="Times New Roman" w:cs="Times New Roman"/>
        </w:rPr>
        <w:tab/>
        <w:t xml:space="preserve">In order to test the usability of the two most popular mobile platforms—iOS and Android—we had to first decide which metrics to test. The standard ones for interaction design include: learnability, efficiency, errors, memorability, and satisfaction. </w:t>
      </w:r>
      <w:r w:rsidR="00D508FB">
        <w:rPr>
          <w:rFonts w:ascii="Times New Roman" w:hAnsi="Times New Roman" w:cs="Times New Roman"/>
        </w:rPr>
        <w:t xml:space="preserve">The popularity of frequent use of mobile phones prevented us from being able to assess </w:t>
      </w:r>
      <w:r w:rsidR="00AA79DB">
        <w:rPr>
          <w:rFonts w:ascii="Times New Roman" w:hAnsi="Times New Roman" w:cs="Times New Roman"/>
        </w:rPr>
        <w:t xml:space="preserve">either learnability </w:t>
      </w:r>
      <w:commentRangeStart w:id="0"/>
      <w:r w:rsidR="00AA79DB">
        <w:rPr>
          <w:rFonts w:ascii="Times New Roman" w:hAnsi="Times New Roman" w:cs="Times New Roman"/>
        </w:rPr>
        <w:t>(everyone we tested was a proficient user) or</w:t>
      </w:r>
      <w:r w:rsidR="00D508FB">
        <w:rPr>
          <w:rFonts w:ascii="Times New Roman" w:hAnsi="Times New Roman" w:cs="Times New Roman"/>
        </w:rPr>
        <w:t xml:space="preserve"> memorability (people use their phones too often to ever forget how!)</w:t>
      </w:r>
      <w:commentRangeEnd w:id="0"/>
      <w:r w:rsidR="000817EA">
        <w:rPr>
          <w:rStyle w:val="CommentReference"/>
        </w:rPr>
        <w:commentReference w:id="0"/>
      </w:r>
      <w:r w:rsidR="00D508FB">
        <w:rPr>
          <w:rFonts w:ascii="Times New Roman" w:hAnsi="Times New Roman" w:cs="Times New Roman"/>
        </w:rPr>
        <w:t xml:space="preserve">. </w:t>
      </w:r>
      <w:r>
        <w:rPr>
          <w:rFonts w:ascii="Times New Roman" w:hAnsi="Times New Roman" w:cs="Times New Roman"/>
        </w:rPr>
        <w:t xml:space="preserve"> </w:t>
      </w:r>
      <w:r w:rsidR="00D508FB">
        <w:rPr>
          <w:rFonts w:ascii="Times New Roman" w:hAnsi="Times New Roman" w:cs="Times New Roman"/>
        </w:rPr>
        <w:t xml:space="preserve">Therefore, we </w:t>
      </w:r>
      <w:r>
        <w:rPr>
          <w:rFonts w:ascii="Times New Roman" w:hAnsi="Times New Roman" w:cs="Times New Roman"/>
        </w:rPr>
        <w:t>decided as a team to test the metrics of efficiency, errors, and satisfaction.</w:t>
      </w:r>
    </w:p>
    <w:p w14:paraId="13601E3C" w14:textId="2B22C10F" w:rsidR="001622EE" w:rsidRDefault="00D508FB" w:rsidP="001622EE">
      <w:pPr>
        <w:spacing w:line="480" w:lineRule="auto"/>
        <w:rPr>
          <w:rFonts w:ascii="Times New Roman" w:hAnsi="Times New Roman" w:cs="Times New Roman"/>
        </w:rPr>
      </w:pPr>
      <w:r>
        <w:rPr>
          <w:rFonts w:ascii="Times New Roman" w:hAnsi="Times New Roman" w:cs="Times New Roman"/>
        </w:rPr>
        <w:tab/>
        <w:t xml:space="preserve">After our study, I determine that </w:t>
      </w:r>
      <w:r w:rsidR="006D17B6">
        <w:rPr>
          <w:rFonts w:ascii="Times New Roman" w:hAnsi="Times New Roman" w:cs="Times New Roman"/>
        </w:rPr>
        <w:t>iOS</w:t>
      </w:r>
      <w:r>
        <w:rPr>
          <w:rFonts w:ascii="Times New Roman" w:hAnsi="Times New Roman" w:cs="Times New Roman"/>
        </w:rPr>
        <w:t xml:space="preserve"> performed better than</w:t>
      </w:r>
      <w:r w:rsidR="006D17B6">
        <w:rPr>
          <w:rFonts w:ascii="Times New Roman" w:hAnsi="Times New Roman" w:cs="Times New Roman"/>
        </w:rPr>
        <w:t xml:space="preserve"> Android, particularly due to the overall better efficiency iOS had. On average, the tasks took less time on iOS than Android. As an aspiring engineer, I value efficiency of a device very highly; I see it as the best indicator of usability. Errors are the second most highly valued, but </w:t>
      </w:r>
      <w:r w:rsidR="00AA79DB">
        <w:rPr>
          <w:rFonts w:ascii="Times New Roman" w:hAnsi="Times New Roman" w:cs="Times New Roman"/>
        </w:rPr>
        <w:t>at times</w:t>
      </w:r>
      <w:r w:rsidR="006D17B6">
        <w:rPr>
          <w:rFonts w:ascii="Times New Roman" w:hAnsi="Times New Roman" w:cs="Times New Roman"/>
        </w:rPr>
        <w:t xml:space="preserve"> human errors can be </w:t>
      </w:r>
      <w:r w:rsidR="00AA79DB">
        <w:rPr>
          <w:rFonts w:ascii="Times New Roman" w:hAnsi="Times New Roman" w:cs="Times New Roman"/>
        </w:rPr>
        <w:t xml:space="preserve">confused </w:t>
      </w:r>
      <w:r w:rsidR="006D17B6">
        <w:rPr>
          <w:rFonts w:ascii="Times New Roman" w:hAnsi="Times New Roman" w:cs="Times New Roman"/>
        </w:rPr>
        <w:t>as device-usability errors</w:t>
      </w:r>
      <w:r w:rsidR="00AA79DB">
        <w:rPr>
          <w:rFonts w:ascii="Times New Roman" w:hAnsi="Times New Roman" w:cs="Times New Roman"/>
        </w:rPr>
        <w:t>, giving this metric slightly less emphasis</w:t>
      </w:r>
      <w:r w:rsidR="006D17B6">
        <w:rPr>
          <w:rFonts w:ascii="Times New Roman" w:hAnsi="Times New Roman" w:cs="Times New Roman"/>
        </w:rPr>
        <w:t xml:space="preserve">. This makes errors not quite as reliable of a metric for determining usability. </w:t>
      </w:r>
      <w:commentRangeStart w:id="1"/>
      <w:r w:rsidR="006D17B6">
        <w:rPr>
          <w:rFonts w:ascii="Times New Roman" w:hAnsi="Times New Roman" w:cs="Times New Roman"/>
        </w:rPr>
        <w:t xml:space="preserve">The metric with the lowest priority is satisfaction because it is so subjective; however, I did notice </w:t>
      </w:r>
      <w:r w:rsidR="00084797">
        <w:rPr>
          <w:rFonts w:ascii="Times New Roman" w:hAnsi="Times New Roman" w:cs="Times New Roman"/>
        </w:rPr>
        <w:t>a correlation between efficiency</w:t>
      </w:r>
      <w:r w:rsidR="001622EE">
        <w:rPr>
          <w:rFonts w:ascii="Times New Roman" w:hAnsi="Times New Roman" w:cs="Times New Roman"/>
        </w:rPr>
        <w:t xml:space="preserve"> and satisfaction.</w:t>
      </w:r>
      <w:commentRangeEnd w:id="1"/>
      <w:r w:rsidR="00B01AEC">
        <w:rPr>
          <w:rStyle w:val="CommentReference"/>
        </w:rPr>
        <w:commentReference w:id="1"/>
      </w:r>
    </w:p>
    <w:p w14:paraId="4594259C" w14:textId="6E7FEDC8" w:rsidR="001622EE" w:rsidRDefault="001622EE" w:rsidP="001622EE">
      <w:pPr>
        <w:spacing w:line="480" w:lineRule="auto"/>
        <w:rPr>
          <w:rFonts w:ascii="Times New Roman" w:hAnsi="Times New Roman" w:cs="Times New Roman"/>
        </w:rPr>
      </w:pPr>
      <w:r>
        <w:rPr>
          <w:rFonts w:ascii="Times New Roman" w:hAnsi="Times New Roman" w:cs="Times New Roman"/>
        </w:rPr>
        <w:t>II. Heuristic Evaluation</w:t>
      </w:r>
    </w:p>
    <w:p w14:paraId="710F2EB6" w14:textId="7AE53562" w:rsidR="001622EE" w:rsidRDefault="001622EE" w:rsidP="001622EE">
      <w:pPr>
        <w:spacing w:line="480" w:lineRule="auto"/>
        <w:rPr>
          <w:rFonts w:ascii="Times New Roman" w:hAnsi="Times New Roman" w:cs="Times New Roman"/>
        </w:rPr>
      </w:pPr>
      <w:r>
        <w:rPr>
          <w:rFonts w:ascii="Times New Roman" w:hAnsi="Times New Roman" w:cs="Times New Roman"/>
        </w:rPr>
        <w:tab/>
      </w:r>
      <w:r w:rsidR="006E39D7">
        <w:rPr>
          <w:rFonts w:ascii="Times New Roman" w:hAnsi="Times New Roman" w:cs="Times New Roman"/>
        </w:rPr>
        <w:t xml:space="preserve">I will use </w:t>
      </w:r>
      <w:r w:rsidR="006E39D7" w:rsidRPr="006E39D7">
        <w:rPr>
          <w:rFonts w:ascii="Times New Roman" w:hAnsi="Times New Roman" w:cs="Times New Roman"/>
        </w:rPr>
        <w:t>Bruce Tognazzini</w:t>
      </w:r>
      <w:r w:rsidR="006E39D7">
        <w:rPr>
          <w:rFonts w:ascii="Times New Roman" w:hAnsi="Times New Roman" w:cs="Times New Roman"/>
        </w:rPr>
        <w:t>’s first principles of interaction design to explain why iOS outperformed Android.</w:t>
      </w:r>
      <w:r w:rsidR="008935CF">
        <w:rPr>
          <w:rFonts w:ascii="Times New Roman" w:hAnsi="Times New Roman" w:cs="Times New Roman"/>
        </w:rPr>
        <w:t xml:space="preserve"> While I will not be referencing all of them, a full list of his principles can be found here: </w:t>
      </w:r>
      <w:r w:rsidR="008935CF" w:rsidRPr="008935CF">
        <w:rPr>
          <w:rFonts w:ascii="Times New Roman" w:hAnsi="Times New Roman" w:cs="Times New Roman"/>
        </w:rPr>
        <w:t>http://asktog.com/atc/principles-of-interaction-design/</w:t>
      </w:r>
    </w:p>
    <w:p w14:paraId="0252A5CA" w14:textId="593D5FBE" w:rsidR="006E39D7" w:rsidRDefault="006E39D7" w:rsidP="008935CF">
      <w:pPr>
        <w:spacing w:line="480" w:lineRule="auto"/>
        <w:rPr>
          <w:rFonts w:ascii="Times New Roman" w:hAnsi="Times New Roman" w:cs="Times New Roman"/>
        </w:rPr>
      </w:pPr>
      <w:r>
        <w:rPr>
          <w:rFonts w:ascii="Times New Roman" w:hAnsi="Times New Roman" w:cs="Times New Roman"/>
        </w:rPr>
        <w:tab/>
        <w:t xml:space="preserve">One of Tognazzini’s first principles is </w:t>
      </w:r>
      <w:commentRangeStart w:id="2"/>
      <w:r w:rsidR="008935CF">
        <w:rPr>
          <w:rFonts w:ascii="Times New Roman" w:hAnsi="Times New Roman" w:cs="Times New Roman"/>
        </w:rPr>
        <w:t>consistency</w:t>
      </w:r>
      <w:commentRangeEnd w:id="2"/>
      <w:r w:rsidR="00F66264">
        <w:rPr>
          <w:rStyle w:val="CommentReference"/>
        </w:rPr>
        <w:commentReference w:id="2"/>
      </w:r>
      <w:r w:rsidR="008935CF">
        <w:rPr>
          <w:rFonts w:ascii="Times New Roman" w:hAnsi="Times New Roman" w:cs="Times New Roman"/>
        </w:rPr>
        <w:t>.</w:t>
      </w:r>
      <w:r w:rsidR="008E0E0C">
        <w:rPr>
          <w:rFonts w:ascii="Times New Roman" w:hAnsi="Times New Roman" w:cs="Times New Roman"/>
        </w:rPr>
        <w:t xml:space="preserve"> He defines his principle of in-house consistency, suggesting that one ought to “maintain a general look &amp; feel across your products/services.”</w:t>
      </w:r>
      <w:r w:rsidR="008935CF">
        <w:rPr>
          <w:rFonts w:ascii="Times New Roman" w:hAnsi="Times New Roman" w:cs="Times New Roman"/>
        </w:rPr>
        <w:t xml:space="preserve"> I argue that iOS aligned with this principle more </w:t>
      </w:r>
      <w:r w:rsidR="00681037">
        <w:rPr>
          <w:rFonts w:ascii="Times New Roman" w:hAnsi="Times New Roman" w:cs="Times New Roman"/>
        </w:rPr>
        <w:t xml:space="preserve">closely </w:t>
      </w:r>
      <w:r w:rsidR="008935CF">
        <w:rPr>
          <w:rFonts w:ascii="Times New Roman" w:hAnsi="Times New Roman" w:cs="Times New Roman"/>
        </w:rPr>
        <w:t>than Android. Android primarily uses the upper left corner of the screen to navigate backwards. In other words, whatever view you previously saw can often be returned to by tapping the upper left corner.</w:t>
      </w:r>
      <w:r w:rsidR="00672AB1">
        <w:rPr>
          <w:rFonts w:ascii="Times New Roman" w:hAnsi="Times New Roman" w:cs="Times New Roman"/>
        </w:rPr>
        <w:t xml:space="preserve"> It is generally accompanied by a &lt; symbol, a good indicator that you will be going back.</w:t>
      </w:r>
      <w:r w:rsidR="00A9619B">
        <w:rPr>
          <w:rFonts w:ascii="Times New Roman" w:hAnsi="Times New Roman" w:cs="Times New Roman"/>
        </w:rPr>
        <w:t xml:space="preserve"> For example, see the phone</w:t>
      </w:r>
      <w:r w:rsidR="00CE0044">
        <w:rPr>
          <w:rFonts w:ascii="Times New Roman" w:hAnsi="Times New Roman" w:cs="Times New Roman"/>
        </w:rPr>
        <w:t xml:space="preserve"> and clock apps:</w:t>
      </w:r>
    </w:p>
    <w:p w14:paraId="030D2C21" w14:textId="57785B2E" w:rsidR="00672AB1" w:rsidRDefault="00A9619B" w:rsidP="00A9619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0CDE8A" wp14:editId="70BA1744">
            <wp:extent cx="2152545" cy="1614410"/>
            <wp:effectExtent l="0" t="10477" r="0" b="0"/>
            <wp:docPr id="3" name="Picture 3" descr="my_hard_drive:Users:goalsman:Library:Containers:com.apple.mail:Data:Library:Mail Downloads:ABD5F535-A027-4F93-8561-A269A44B086A:IMG_3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_hard_drive:Users:goalsman:Library:Containers:com.apple.mail:Data:Library:Mail Downloads:ABD5F535-A027-4F93-8561-A269A44B086A:IMG_32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153528" cy="1615147"/>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7A86F98" wp14:editId="16F206F6">
            <wp:extent cx="2152809" cy="1614606"/>
            <wp:effectExtent l="0" t="10160" r="0" b="0"/>
            <wp:docPr id="5" name="Picture 5" descr="my_hard_drive:Users:goalsman:Library:Containers:com.apple.mail:Data:Library:Mail Downloads:728CA2B2-8A81-481C-BDCE-67C256523436:IMG_3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_hard_drive:Users:goalsman:Library:Containers:com.apple.mail:Data:Library:Mail Downloads:728CA2B2-8A81-481C-BDCE-67C256523436:IMG_319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153542" cy="1615155"/>
                    </a:xfrm>
                    <a:prstGeom prst="rect">
                      <a:avLst/>
                    </a:prstGeom>
                    <a:noFill/>
                    <a:ln>
                      <a:noFill/>
                    </a:ln>
                  </pic:spPr>
                </pic:pic>
              </a:graphicData>
            </a:graphic>
          </wp:inline>
        </w:drawing>
      </w:r>
    </w:p>
    <w:p w14:paraId="634CD895" w14:textId="1DE510E8" w:rsidR="00A9619B" w:rsidRDefault="00672AB1" w:rsidP="008935CF">
      <w:pPr>
        <w:spacing w:line="480" w:lineRule="auto"/>
        <w:rPr>
          <w:rFonts w:ascii="Times New Roman" w:hAnsi="Times New Roman" w:cs="Times New Roman"/>
        </w:rPr>
      </w:pPr>
      <w:r>
        <w:rPr>
          <w:rFonts w:ascii="Times New Roman" w:hAnsi="Times New Roman" w:cs="Times New Roman"/>
        </w:rPr>
        <w:tab/>
      </w:r>
      <w:r w:rsidR="00F451A8">
        <w:rPr>
          <w:rFonts w:ascii="Times New Roman" w:hAnsi="Times New Roman" w:cs="Times New Roman"/>
        </w:rPr>
        <w:t xml:space="preserve">                      </w:t>
      </w:r>
      <w:r w:rsidR="00555008">
        <w:rPr>
          <w:rFonts w:ascii="Times New Roman" w:hAnsi="Times New Roman" w:cs="Times New Roman"/>
        </w:rPr>
        <w:t xml:space="preserve">   Phone app</w:t>
      </w:r>
      <w:r w:rsidR="00F451A8">
        <w:rPr>
          <w:rFonts w:ascii="Times New Roman" w:hAnsi="Times New Roman" w:cs="Times New Roman"/>
        </w:rPr>
        <w:t xml:space="preserve">                              </w:t>
      </w:r>
      <w:r w:rsidR="00555008">
        <w:rPr>
          <w:rFonts w:ascii="Times New Roman" w:hAnsi="Times New Roman" w:cs="Times New Roman"/>
        </w:rPr>
        <w:t xml:space="preserve">   </w:t>
      </w:r>
      <w:r w:rsidR="00F451A8">
        <w:rPr>
          <w:rFonts w:ascii="Times New Roman" w:hAnsi="Times New Roman" w:cs="Times New Roman"/>
        </w:rPr>
        <w:t>Clock</w:t>
      </w:r>
      <w:r w:rsidR="00555008">
        <w:rPr>
          <w:rFonts w:ascii="Times New Roman" w:hAnsi="Times New Roman" w:cs="Times New Roman"/>
        </w:rPr>
        <w:t xml:space="preserve"> app</w:t>
      </w:r>
    </w:p>
    <w:p w14:paraId="012F8B8A" w14:textId="2AC913F1" w:rsidR="00672AB1" w:rsidRDefault="00CE0044" w:rsidP="00A9619B">
      <w:pPr>
        <w:spacing w:line="480" w:lineRule="auto"/>
        <w:ind w:firstLine="720"/>
        <w:rPr>
          <w:rFonts w:ascii="Times New Roman" w:hAnsi="Times New Roman" w:cs="Times New Roman"/>
        </w:rPr>
      </w:pPr>
      <w:r>
        <w:rPr>
          <w:rFonts w:ascii="Times New Roman" w:hAnsi="Times New Roman" w:cs="Times New Roman"/>
        </w:rPr>
        <w:t>One</w:t>
      </w:r>
      <w:r w:rsidR="00672AB1">
        <w:rPr>
          <w:rFonts w:ascii="Times New Roman" w:hAnsi="Times New Roman" w:cs="Times New Roman"/>
        </w:rPr>
        <w:t xml:space="preserve"> view that goes against this consistency is when creating a new contact. Instead of a &lt; symbol to indicate a return to the previous screen, </w:t>
      </w:r>
      <w:r w:rsidR="003470FC">
        <w:rPr>
          <w:rFonts w:ascii="Times New Roman" w:hAnsi="Times New Roman" w:cs="Times New Roman"/>
        </w:rPr>
        <w:t>it is replaced by the word “DONE</w:t>
      </w:r>
      <w:r w:rsidR="00672AB1">
        <w:rPr>
          <w:rFonts w:ascii="Times New Roman" w:hAnsi="Times New Roman" w:cs="Times New Roman"/>
        </w:rPr>
        <w:t>” and a checkmark. Observing the participants in the study, I noticed many of them were confused by this change in lexicon and were not certain where to confirm the new contact created. They became familiar with the upper left corner as a “navigate backward” button, so many participants did not look at that button as a “confirm” button.</w:t>
      </w:r>
    </w:p>
    <w:p w14:paraId="05A0FD0C" w14:textId="39DB9D13" w:rsidR="00672AB1" w:rsidRDefault="00A9619B" w:rsidP="00A9619B">
      <w:pPr>
        <w:spacing w:line="480" w:lineRule="auto"/>
        <w:jc w:val="center"/>
        <w:rPr>
          <w:rFonts w:ascii="Times New Roman" w:hAnsi="Times New Roman" w:cs="Times New Roman"/>
        </w:rPr>
      </w:pPr>
      <w:r w:rsidRPr="00A9619B">
        <w:rPr>
          <w:rFonts w:ascii="Times New Roman" w:hAnsi="Times New Roman" w:cs="Times New Roman"/>
          <w:noProof/>
        </w:rPr>
        <w:drawing>
          <wp:inline distT="0" distB="0" distL="0" distR="0" wp14:anchorId="1B21E310" wp14:editId="4E36460B">
            <wp:extent cx="2235342" cy="1676506"/>
            <wp:effectExtent l="0" t="0" r="0" b="0"/>
            <wp:docPr id="4" name="Picture 4" descr="my_hard_drive:Users:goalsman:Library:Containers:com.apple.mail:Data:Library:Mail Downloads:96653113-A7D5-4152-B37A-E600C6997DD8:IMG_3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_hard_drive:Users:goalsman:Library:Containers:com.apple.mail:Data:Library:Mail Downloads:96653113-A7D5-4152-B37A-E600C6997DD8:IMG_319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236397" cy="1677297"/>
                    </a:xfrm>
                    <a:prstGeom prst="rect">
                      <a:avLst/>
                    </a:prstGeom>
                    <a:noFill/>
                    <a:ln>
                      <a:noFill/>
                    </a:ln>
                  </pic:spPr>
                </pic:pic>
              </a:graphicData>
            </a:graphic>
          </wp:inline>
        </w:drawing>
      </w:r>
    </w:p>
    <w:p w14:paraId="5EBDFE8F" w14:textId="00663011" w:rsidR="00A9619B" w:rsidRDefault="00CB16E1" w:rsidP="00CB16E1">
      <w:pPr>
        <w:spacing w:line="480" w:lineRule="auto"/>
        <w:rPr>
          <w:rFonts w:ascii="Times New Roman" w:hAnsi="Times New Roman" w:cs="Times New Roman"/>
        </w:rPr>
      </w:pPr>
      <w:r>
        <w:rPr>
          <w:rFonts w:ascii="Times New Roman" w:hAnsi="Times New Roman" w:cs="Times New Roman"/>
        </w:rPr>
        <w:t xml:space="preserve">                              </w:t>
      </w:r>
      <w:r w:rsidR="00555008">
        <w:rPr>
          <w:rFonts w:ascii="Times New Roman" w:hAnsi="Times New Roman" w:cs="Times New Roman"/>
        </w:rPr>
        <w:t xml:space="preserve">                       Creating a new contact</w:t>
      </w:r>
    </w:p>
    <w:p w14:paraId="3959506D" w14:textId="061F8511" w:rsidR="002D3E8F" w:rsidRDefault="002D3E8F" w:rsidP="008935CF">
      <w:pPr>
        <w:spacing w:line="480" w:lineRule="auto"/>
        <w:rPr>
          <w:rFonts w:ascii="Times New Roman" w:hAnsi="Times New Roman" w:cs="Times New Roman"/>
        </w:rPr>
      </w:pPr>
      <w:r>
        <w:rPr>
          <w:rFonts w:ascii="Times New Roman" w:hAnsi="Times New Roman" w:cs="Times New Roman"/>
        </w:rPr>
        <w:tab/>
        <w:t>iOS more closely follows Tognazzini’s principle of consistency by using the upper right of the screen and a + symbol to indicate an addition to the current app. For example, the clock and phone app—both of which were used in this study—utilize this format.</w:t>
      </w:r>
    </w:p>
    <w:p w14:paraId="1329F03C" w14:textId="77777777" w:rsidR="004674FB" w:rsidRDefault="004674FB" w:rsidP="008935CF">
      <w:pPr>
        <w:spacing w:line="480" w:lineRule="auto"/>
        <w:rPr>
          <w:rFonts w:ascii="Times New Roman" w:hAnsi="Times New Roman" w:cs="Times New Roman"/>
        </w:rPr>
      </w:pPr>
    </w:p>
    <w:p w14:paraId="5D6BA82C" w14:textId="005CB512" w:rsidR="002D3E8F" w:rsidRDefault="00156E93" w:rsidP="008935CF">
      <w:pPr>
        <w:spacing w:line="480" w:lineRule="auto"/>
        <w:rPr>
          <w:rFonts w:ascii="Times New Roman" w:hAnsi="Times New Roman" w:cs="Times New Roman"/>
        </w:rPr>
      </w:pPr>
      <w:r>
        <w:rPr>
          <w:rFonts w:ascii="Times New Roman" w:hAnsi="Times New Roman" w:cs="Times New Roman"/>
          <w:noProof/>
        </w:rPr>
        <w:drawing>
          <wp:inline distT="0" distB="0" distL="0" distR="0" wp14:anchorId="55E53996" wp14:editId="18200C7C">
            <wp:extent cx="1510563" cy="2679700"/>
            <wp:effectExtent l="0" t="0" r="0" b="0"/>
            <wp:docPr id="1" name="Picture 1" descr="my_hard_drive:Users:goalsman:Library:Containers:com.apple.mail:Data:Library:Mail Downloads:A58017CB-2B5E-4BBF-B1D0-050347D2E56C:IMG_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_hard_drive:Users:goalsman:Library:Containers:com.apple.mail:Data:Library:Mail Downloads:A58017CB-2B5E-4BBF-B1D0-050347D2E56C:IMG_32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726" cy="2681764"/>
                    </a:xfrm>
                    <a:prstGeom prst="rect">
                      <a:avLst/>
                    </a:prstGeom>
                    <a:noFill/>
                    <a:ln>
                      <a:noFill/>
                    </a:ln>
                  </pic:spPr>
                </pic:pic>
              </a:graphicData>
            </a:graphic>
          </wp:inline>
        </w:drawing>
      </w:r>
      <w:r>
        <w:rPr>
          <w:rFonts w:ascii="Times New Roman" w:hAnsi="Times New Roman" w:cs="Times New Roman"/>
        </w:rPr>
        <w:t xml:space="preserve">   </w:t>
      </w:r>
      <w:r w:rsidR="00B81FD2">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5BD8A525" wp14:editId="272266A4">
            <wp:extent cx="1510564" cy="2679700"/>
            <wp:effectExtent l="0" t="0" r="0" b="0"/>
            <wp:docPr id="2" name="Picture 2" descr="my_hard_drive:Users:goalsman:Library:Containers:com.apple.mail:Data:Library:Mail Downloads:96DF0199-4648-4A7D-B7A5-D36990EE8283:IMG_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_hard_drive:Users:goalsman:Library:Containers:com.apple.mail:Data:Library:Mail Downloads:96DF0199-4648-4A7D-B7A5-D36990EE8283:IMG_3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322" cy="2681045"/>
                    </a:xfrm>
                    <a:prstGeom prst="rect">
                      <a:avLst/>
                    </a:prstGeom>
                    <a:noFill/>
                    <a:ln>
                      <a:noFill/>
                    </a:ln>
                  </pic:spPr>
                </pic:pic>
              </a:graphicData>
            </a:graphic>
          </wp:inline>
        </w:drawing>
      </w:r>
    </w:p>
    <w:p w14:paraId="7F9B3027" w14:textId="216BDD46" w:rsidR="00B81FD2" w:rsidRDefault="00117374" w:rsidP="008935CF">
      <w:pPr>
        <w:spacing w:line="480" w:lineRule="auto"/>
        <w:rPr>
          <w:rFonts w:ascii="Times New Roman" w:hAnsi="Times New Roman" w:cs="Times New Roman"/>
        </w:rPr>
      </w:pPr>
      <w:r>
        <w:rPr>
          <w:rFonts w:ascii="Times New Roman" w:hAnsi="Times New Roman" w:cs="Times New Roman"/>
        </w:rPr>
        <w:t xml:space="preserve">        Clock app                                                         Phone app</w:t>
      </w:r>
    </w:p>
    <w:p w14:paraId="3B39DC96" w14:textId="608E2430" w:rsidR="00855B01" w:rsidRDefault="002D3E8F" w:rsidP="00D44345">
      <w:pPr>
        <w:spacing w:line="480" w:lineRule="auto"/>
        <w:ind w:firstLine="720"/>
        <w:rPr>
          <w:rFonts w:ascii="Times New Roman" w:hAnsi="Times New Roman" w:cs="Times New Roman"/>
        </w:rPr>
      </w:pPr>
      <w:r>
        <w:rPr>
          <w:rFonts w:ascii="Times New Roman" w:hAnsi="Times New Roman" w:cs="Times New Roman"/>
        </w:rPr>
        <w:t xml:space="preserve">After giving users the task of adding Port-au-Prince to the clock app, they were instantly familiar with the + symbol in the upper right indicating an addition to the current app (if they had not been familiar already). Therefore, when asked to create a new contact, users could trust the + symbol in the phone app to perform a similar task as in the clock app. </w:t>
      </w:r>
      <w:commentRangeStart w:id="3"/>
      <w:r>
        <w:rPr>
          <w:rFonts w:ascii="Times New Roman" w:hAnsi="Times New Roman" w:cs="Times New Roman"/>
        </w:rPr>
        <w:t>Though not a perfect comparison to the navigation design in Android,</w:t>
      </w:r>
      <w:commentRangeEnd w:id="3"/>
      <w:r w:rsidR="008B549E">
        <w:rPr>
          <w:rStyle w:val="CommentReference"/>
        </w:rPr>
        <w:commentReference w:id="3"/>
      </w:r>
      <w:r>
        <w:rPr>
          <w:rFonts w:ascii="Times New Roman" w:hAnsi="Times New Roman" w:cs="Times New Roman"/>
        </w:rPr>
        <w:t xml:space="preserve"> this shows that iOS follows Tognazzini’s principle of consistency more closely than Android, providing one </w:t>
      </w:r>
      <w:r w:rsidR="00D44345">
        <w:rPr>
          <w:rFonts w:ascii="Times New Roman" w:hAnsi="Times New Roman" w:cs="Times New Roman"/>
        </w:rPr>
        <w:t>reason why iOS performed better.</w:t>
      </w:r>
    </w:p>
    <w:p w14:paraId="690B1E31" w14:textId="7FCBF2B3" w:rsidR="00DB59C4" w:rsidRDefault="00D56794" w:rsidP="00DB59C4">
      <w:pPr>
        <w:spacing w:line="480" w:lineRule="auto"/>
        <w:ind w:firstLine="720"/>
        <w:rPr>
          <w:rFonts w:ascii="Times New Roman" w:hAnsi="Times New Roman" w:cs="Times New Roman"/>
        </w:rPr>
      </w:pPr>
      <w:r>
        <w:rPr>
          <w:rFonts w:ascii="Times New Roman" w:hAnsi="Times New Roman" w:cs="Times New Roman"/>
        </w:rPr>
        <w:t xml:space="preserve">Another </w:t>
      </w:r>
      <w:r w:rsidR="00DB59C4">
        <w:rPr>
          <w:rFonts w:ascii="Times New Roman" w:hAnsi="Times New Roman" w:cs="Times New Roman"/>
        </w:rPr>
        <w:t>one of Tognazzini’s principles is use of metaphors, which iOS again utilizes better than Android. Tog</w:t>
      </w:r>
      <w:r w:rsidR="00E5269E">
        <w:rPr>
          <w:rFonts w:ascii="Times New Roman" w:hAnsi="Times New Roman" w:cs="Times New Roman"/>
        </w:rPr>
        <w:t>nazzini defines his principle</w:t>
      </w:r>
      <w:r w:rsidR="00DB59C4">
        <w:rPr>
          <w:rFonts w:ascii="Times New Roman" w:hAnsi="Times New Roman" w:cs="Times New Roman"/>
        </w:rPr>
        <w:t>: “Choose metaphors that will enable users to instantly grasp the finest details of the conceptual model.”</w:t>
      </w:r>
      <w:r w:rsidR="00E5269E">
        <w:rPr>
          <w:rFonts w:ascii="Times New Roman" w:hAnsi="Times New Roman" w:cs="Times New Roman"/>
        </w:rPr>
        <w:t xml:space="preserve"> This is a fairly broad concept, so I will highlight a more specific part of his principle, in which he says</w:t>
      </w:r>
      <w:r w:rsidR="00DB59C4">
        <w:rPr>
          <w:rFonts w:ascii="Times New Roman" w:hAnsi="Times New Roman" w:cs="Times New Roman"/>
        </w:rPr>
        <w:t>: “</w:t>
      </w:r>
      <w:r w:rsidR="00DB59C4" w:rsidRPr="00DB59C4">
        <w:rPr>
          <w:rFonts w:ascii="Times New Roman" w:hAnsi="Times New Roman" w:cs="Times New Roman"/>
        </w:rPr>
        <w:t>Good metaphors generate in the users’ minds a strong series of connections to past experiences from the real world</w:t>
      </w:r>
      <w:r w:rsidR="00DB59C4">
        <w:rPr>
          <w:rFonts w:ascii="Times New Roman" w:hAnsi="Times New Roman" w:cs="Times New Roman"/>
        </w:rPr>
        <w:t xml:space="preserve">…” </w:t>
      </w:r>
      <w:r w:rsidR="00E5269E">
        <w:rPr>
          <w:rFonts w:ascii="Times New Roman" w:hAnsi="Times New Roman" w:cs="Times New Roman"/>
        </w:rPr>
        <w:t>In the case of dropdown and pull-up menus, iOS more closely emulates “experiences from the real world” than Android.</w:t>
      </w:r>
    </w:p>
    <w:p w14:paraId="04E8CD8C" w14:textId="716FDF31" w:rsidR="00D35AA7" w:rsidRDefault="00E74370" w:rsidP="00DB59C4">
      <w:pPr>
        <w:spacing w:line="480" w:lineRule="auto"/>
        <w:ind w:firstLine="720"/>
        <w:rPr>
          <w:rFonts w:ascii="Times New Roman" w:hAnsi="Times New Roman" w:cs="Times New Roman"/>
        </w:rPr>
      </w:pPr>
      <w:r>
        <w:rPr>
          <w:rFonts w:ascii="Times New Roman" w:hAnsi="Times New Roman" w:cs="Times New Roman"/>
        </w:rPr>
        <w:t>B</w:t>
      </w:r>
      <w:r w:rsidR="00DB59C4">
        <w:rPr>
          <w:rFonts w:ascii="Times New Roman" w:hAnsi="Times New Roman" w:cs="Times New Roman"/>
        </w:rPr>
        <w:t xml:space="preserve">oth Android and iOS have </w:t>
      </w:r>
      <w:r>
        <w:rPr>
          <w:rFonts w:ascii="Times New Roman" w:hAnsi="Times New Roman" w:cs="Times New Roman"/>
        </w:rPr>
        <w:t xml:space="preserve">shortcuts for performing the task of turning </w:t>
      </w:r>
      <w:r w:rsidR="007945A5">
        <w:rPr>
          <w:rFonts w:ascii="Times New Roman" w:hAnsi="Times New Roman" w:cs="Times New Roman"/>
        </w:rPr>
        <w:t>Wi-Fi</w:t>
      </w:r>
      <w:r>
        <w:rPr>
          <w:rFonts w:ascii="Times New Roman" w:hAnsi="Times New Roman" w:cs="Times New Roman"/>
        </w:rPr>
        <w:t xml:space="preserve"> off and on.</w:t>
      </w:r>
      <w:r w:rsidR="0002794E">
        <w:rPr>
          <w:rFonts w:ascii="Times New Roman" w:hAnsi="Times New Roman" w:cs="Times New Roman"/>
        </w:rPr>
        <w:t xml:space="preserve"> </w:t>
      </w:r>
      <w:r w:rsidR="00E5269E">
        <w:rPr>
          <w:rFonts w:ascii="Times New Roman" w:hAnsi="Times New Roman" w:cs="Times New Roman"/>
        </w:rPr>
        <w:t xml:space="preserve">On Android, a user may pull down from the top of the screen to get a drop-down menu, and then the </w:t>
      </w:r>
      <w:r w:rsidR="007945A5">
        <w:rPr>
          <w:rFonts w:ascii="Times New Roman" w:hAnsi="Times New Roman" w:cs="Times New Roman"/>
        </w:rPr>
        <w:t>Wi-Fi</w:t>
      </w:r>
      <w:r w:rsidR="00E5269E">
        <w:rPr>
          <w:rFonts w:ascii="Times New Roman" w:hAnsi="Times New Roman" w:cs="Times New Roman"/>
        </w:rPr>
        <w:t xml:space="preserve"> toggle is just a few clicks away. iOS has a similar schema, except the </w:t>
      </w:r>
      <w:r w:rsidR="007945A5">
        <w:rPr>
          <w:rFonts w:ascii="Times New Roman" w:hAnsi="Times New Roman" w:cs="Times New Roman"/>
        </w:rPr>
        <w:t>Wi-Fi</w:t>
      </w:r>
      <w:r w:rsidR="00E5269E">
        <w:rPr>
          <w:rFonts w:ascii="Times New Roman" w:hAnsi="Times New Roman" w:cs="Times New Roman"/>
        </w:rPr>
        <w:t xml:space="preserve"> toggle can instead be found in a pull-up menu, accessed by swiping up from the bottom of the screen. On Android, the dropdown menu fully covers the screen. One can just barely see the faint outline of the screen that was just covered, giving the subtle clue that there is something (the previous screen) “behind” the current dropdown menu.</w:t>
      </w:r>
      <w:r w:rsidR="00D35AA7">
        <w:rPr>
          <w:rFonts w:ascii="Times New Roman" w:hAnsi="Times New Roman" w:cs="Times New Roman"/>
        </w:rPr>
        <w:t xml:space="preserve"> With iOS’s pull-up menu, this notion is much clearer, as seen in the figures below:</w:t>
      </w:r>
    </w:p>
    <w:p w14:paraId="2609405C" w14:textId="77777777" w:rsidR="00D35AA7" w:rsidRDefault="00D35AA7" w:rsidP="00DB59C4">
      <w:pPr>
        <w:spacing w:line="480" w:lineRule="auto"/>
        <w:ind w:firstLine="720"/>
        <w:rPr>
          <w:rFonts w:ascii="Times New Roman" w:hAnsi="Times New Roman" w:cs="Times New Roman"/>
        </w:rPr>
      </w:pPr>
    </w:p>
    <w:p w14:paraId="4AF3BCD7" w14:textId="505A89F1" w:rsidR="00D35AA7" w:rsidRDefault="00D35AA7" w:rsidP="00D35AA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4742199" wp14:editId="4807C58D">
            <wp:extent cx="2051050" cy="3638509"/>
            <wp:effectExtent l="0" t="0" r="6350" b="0"/>
            <wp:docPr id="8" name="Picture 8" descr="my_hard_drive:Users:goalsman:Library:Containers:com.apple.mail:Data:Library:Mail Downloads:B7E0AA9B-CAEE-48CB-A823-BE522CF8B13E:IMG_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_hard_drive:Users:goalsman:Library:Containers:com.apple.mail:Data:Library:Mail Downloads:B7E0AA9B-CAEE-48CB-A823-BE522CF8B13E:IMG_32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381" cy="3640869"/>
                    </a:xfrm>
                    <a:prstGeom prst="rect">
                      <a:avLst/>
                    </a:prstGeom>
                    <a:noFill/>
                    <a:ln>
                      <a:noFill/>
                    </a:ln>
                  </pic:spPr>
                </pic:pic>
              </a:graphicData>
            </a:graphic>
          </wp:inline>
        </w:drawing>
      </w:r>
    </w:p>
    <w:p w14:paraId="6D57A04F" w14:textId="3CE1D84F" w:rsidR="00D35AA7" w:rsidRDefault="00DF535E" w:rsidP="00DB59C4">
      <w:pPr>
        <w:spacing w:line="480" w:lineRule="auto"/>
        <w:ind w:firstLine="720"/>
        <w:rPr>
          <w:rFonts w:ascii="Times New Roman" w:hAnsi="Times New Roman" w:cs="Times New Roman"/>
        </w:rPr>
      </w:pPr>
      <w:r>
        <w:rPr>
          <w:rFonts w:ascii="Times New Roman" w:hAnsi="Times New Roman" w:cs="Times New Roman"/>
        </w:rPr>
        <w:t xml:space="preserve">                                                                    iOS</w:t>
      </w:r>
    </w:p>
    <w:p w14:paraId="55ADE897" w14:textId="77777777" w:rsidR="00D35AA7" w:rsidRDefault="00D35AA7" w:rsidP="00DB59C4">
      <w:pPr>
        <w:spacing w:line="480" w:lineRule="auto"/>
        <w:ind w:firstLine="720"/>
        <w:rPr>
          <w:rFonts w:ascii="Times New Roman" w:hAnsi="Times New Roman" w:cs="Times New Roman"/>
        </w:rPr>
      </w:pPr>
    </w:p>
    <w:p w14:paraId="5FCC961F" w14:textId="50F2A076" w:rsidR="00D35AA7" w:rsidRDefault="00D35AA7" w:rsidP="00D35AA7">
      <w:pPr>
        <w:spacing w:line="480" w:lineRule="auto"/>
        <w:ind w:firstLine="720"/>
        <w:jc w:val="center"/>
        <w:rPr>
          <w:rFonts w:ascii="Times New Roman" w:hAnsi="Times New Roman" w:cs="Times New Roman"/>
        </w:rPr>
      </w:pPr>
      <w:r w:rsidRPr="00D35AA7">
        <w:rPr>
          <w:rFonts w:ascii="Times New Roman" w:hAnsi="Times New Roman" w:cs="Times New Roman"/>
          <w:noProof/>
        </w:rPr>
        <w:drawing>
          <wp:inline distT="0" distB="0" distL="0" distR="0" wp14:anchorId="0702A4AA" wp14:editId="0FECB4CB">
            <wp:extent cx="2969651" cy="2225645"/>
            <wp:effectExtent l="0" t="8890" r="0" b="0"/>
            <wp:docPr id="7" name="Picture 7" descr="my_hard_drive:Users:goalsman:Library:Containers:com.apple.mail:Data:Library:Mail Downloads:A6276C09-AB13-453D-B59A-9D2708FD3FC6:IMG_3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y_hard_drive:Users:goalsman:Library:Containers:com.apple.mail:Data:Library:Mail Downloads:A6276C09-AB13-453D-B59A-9D2708FD3FC6:IMG_32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2976131" cy="2230501"/>
                    </a:xfrm>
                    <a:prstGeom prst="rect">
                      <a:avLst/>
                    </a:prstGeom>
                    <a:noFill/>
                    <a:ln>
                      <a:noFill/>
                    </a:ln>
                  </pic:spPr>
                </pic:pic>
              </a:graphicData>
            </a:graphic>
          </wp:inline>
        </w:drawing>
      </w:r>
    </w:p>
    <w:p w14:paraId="39A21235" w14:textId="75A12FD7" w:rsidR="00D35AA7" w:rsidRDefault="00DF535E" w:rsidP="00681037">
      <w:pPr>
        <w:spacing w:line="480" w:lineRule="auto"/>
        <w:rPr>
          <w:rFonts w:ascii="Times New Roman" w:hAnsi="Times New Roman" w:cs="Times New Roman"/>
        </w:rPr>
      </w:pPr>
      <w:r>
        <w:rPr>
          <w:rFonts w:ascii="Times New Roman" w:hAnsi="Times New Roman" w:cs="Times New Roman"/>
        </w:rPr>
        <w:t xml:space="preserve">                                                                  Android</w:t>
      </w:r>
    </w:p>
    <w:p w14:paraId="5BF3B53B" w14:textId="64EE6C81" w:rsidR="00D56794" w:rsidRDefault="00D35AA7" w:rsidP="00020C0C">
      <w:pPr>
        <w:spacing w:line="480" w:lineRule="auto"/>
        <w:ind w:firstLine="720"/>
        <w:rPr>
          <w:rFonts w:ascii="Times New Roman" w:hAnsi="Times New Roman" w:cs="Times New Roman"/>
        </w:rPr>
      </w:pPr>
      <w:r>
        <w:rPr>
          <w:rFonts w:ascii="Times New Roman" w:hAnsi="Times New Roman" w:cs="Times New Roman"/>
        </w:rPr>
        <w:t xml:space="preserve">iOS does two important things to provide the real-life feeling of something behind the menu. One, </w:t>
      </w:r>
      <w:r w:rsidR="008A631B">
        <w:rPr>
          <w:rFonts w:ascii="Times New Roman" w:hAnsi="Times New Roman" w:cs="Times New Roman"/>
        </w:rPr>
        <w:t xml:space="preserve">the menu does not fully cover the screen, so the top part of the previous screen can be seen (although it is dimmed to </w:t>
      </w:r>
      <w:r w:rsidR="00AA33F0">
        <w:rPr>
          <w:rFonts w:ascii="Times New Roman" w:hAnsi="Times New Roman" w:cs="Times New Roman"/>
        </w:rPr>
        <w:t xml:space="preserve">show that it is not currently the main focus). The second iOS design that separates it from Android’s dropdowns is the use of translucency. iOS designers chose to blur the background of the pull-up menu. This design reflects Tognazinni’s metaphor guideline, as it reminds the user of the real-life experience of a tinted window. It makes it clear that, while the things in the background—apps, in the case of the screenshot above—are not the main focus, they </w:t>
      </w:r>
      <w:r w:rsidR="003777A4">
        <w:rPr>
          <w:rFonts w:ascii="Times New Roman" w:hAnsi="Times New Roman" w:cs="Times New Roman"/>
        </w:rPr>
        <w:t>are still</w:t>
      </w:r>
      <w:r w:rsidR="00AA33F0">
        <w:rPr>
          <w:rFonts w:ascii="Times New Roman" w:hAnsi="Times New Roman" w:cs="Times New Roman"/>
        </w:rPr>
        <w:t xml:space="preserve"> there and can be accessed if the current menu is dismissed</w:t>
      </w:r>
      <w:commentRangeStart w:id="4"/>
      <w:r w:rsidR="00AA33F0">
        <w:rPr>
          <w:rFonts w:ascii="Times New Roman" w:hAnsi="Times New Roman" w:cs="Times New Roman"/>
        </w:rPr>
        <w:t>.</w:t>
      </w:r>
      <w:commentRangeEnd w:id="4"/>
      <w:r w:rsidR="008C2B88">
        <w:rPr>
          <w:rStyle w:val="CommentReference"/>
        </w:rPr>
        <w:commentReference w:id="4"/>
      </w:r>
    </w:p>
    <w:p w14:paraId="37296CE0" w14:textId="7AD3E5F1" w:rsidR="00020C0C" w:rsidRPr="00020C0C" w:rsidRDefault="00020C0C" w:rsidP="005104DA">
      <w:pPr>
        <w:spacing w:line="480" w:lineRule="auto"/>
        <w:ind w:firstLine="720"/>
        <w:rPr>
          <w:rFonts w:ascii="Times New Roman" w:hAnsi="Times New Roman" w:cs="Times New Roman"/>
        </w:rPr>
      </w:pPr>
      <w:r w:rsidRPr="006E39D7">
        <w:rPr>
          <w:rFonts w:ascii="Times New Roman" w:hAnsi="Times New Roman" w:cs="Times New Roman"/>
        </w:rPr>
        <w:t>Bruce Tognazzini</w:t>
      </w:r>
      <w:r>
        <w:rPr>
          <w:rFonts w:ascii="Times New Roman" w:hAnsi="Times New Roman" w:cs="Times New Roman"/>
        </w:rPr>
        <w:t xml:space="preserve"> has nineteen first principles, but consistency and use of metaphors are the two that most accurately explain why iOS outperformed Android in our study. The differences were subtle: for example, Android’s dropdown menu used the idea of translucency in alignment with Tognazzini’s metaphors principle, but iOS simply did it </w:t>
      </w:r>
      <w:commentRangeStart w:id="5"/>
      <w:r>
        <w:rPr>
          <w:rFonts w:ascii="Times New Roman" w:hAnsi="Times New Roman" w:cs="Times New Roman"/>
        </w:rPr>
        <w:t>better</w:t>
      </w:r>
      <w:commentRangeEnd w:id="5"/>
      <w:r w:rsidR="00C04A85">
        <w:rPr>
          <w:rStyle w:val="CommentReference"/>
        </w:rPr>
        <w:commentReference w:id="5"/>
      </w:r>
      <w:r>
        <w:rPr>
          <w:rFonts w:ascii="Times New Roman" w:hAnsi="Times New Roman" w:cs="Times New Roman"/>
        </w:rPr>
        <w:t>. It is no surprise that the two leading platforms of the smart phone market align with most—if not all—of Tognazzini’</w:t>
      </w:r>
      <w:r w:rsidR="00584CB1">
        <w:rPr>
          <w:rFonts w:ascii="Times New Roman" w:hAnsi="Times New Roman" w:cs="Times New Roman"/>
        </w:rPr>
        <w:t xml:space="preserve">s principles. But the </w:t>
      </w:r>
      <w:commentRangeStart w:id="6"/>
      <w:r w:rsidR="00584CB1">
        <w:rPr>
          <w:rFonts w:ascii="Times New Roman" w:hAnsi="Times New Roman" w:cs="Times New Roman"/>
        </w:rPr>
        <w:t>little details matter greatly</w:t>
      </w:r>
      <w:commentRangeEnd w:id="6"/>
      <w:r w:rsidR="006E21EB">
        <w:rPr>
          <w:rStyle w:val="CommentReference"/>
        </w:rPr>
        <w:commentReference w:id="6"/>
      </w:r>
      <w:r w:rsidR="000F4BE5">
        <w:rPr>
          <w:rFonts w:ascii="Times New Roman" w:hAnsi="Times New Roman" w:cs="Times New Roman"/>
        </w:rPr>
        <w:t>, and may offer insight as to why iOS was the clear winner in our study.</w:t>
      </w:r>
    </w:p>
    <w:sectPr w:rsidR="00020C0C" w:rsidRPr="00020C0C" w:rsidSect="006A00E8">
      <w:head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hn David N. Dionisio" w:date="2014-10-18T16:00:00Z" w:initials="JD">
    <w:p w14:paraId="11B70CB5" w14:textId="6176C77C" w:rsidR="000817EA" w:rsidRDefault="000817EA">
      <w:pPr>
        <w:pStyle w:val="CommentText"/>
      </w:pPr>
      <w:r>
        <w:rPr>
          <w:rStyle w:val="CommentReference"/>
        </w:rPr>
        <w:annotationRef/>
      </w:r>
      <w:r>
        <w:t>LOL somewhat obvious but still nice to point out.</w:t>
      </w:r>
    </w:p>
  </w:comment>
  <w:comment w:id="1" w:author="John David N. Dionisio" w:date="2014-10-18T16:00:00Z" w:initials="JD">
    <w:p w14:paraId="1193876B" w14:textId="2A654253" w:rsidR="00B01AEC" w:rsidRDefault="00B01AEC">
      <w:pPr>
        <w:pStyle w:val="CommentText"/>
      </w:pPr>
      <w:r>
        <w:rPr>
          <w:rStyle w:val="CommentReference"/>
        </w:rPr>
        <w:annotationRef/>
      </w:r>
      <w:r>
        <w:t>Well-stated.</w:t>
      </w:r>
    </w:p>
  </w:comment>
  <w:comment w:id="2" w:author="John David N. Dionisio" w:date="2014-10-18T16:02:00Z" w:initials="JD">
    <w:p w14:paraId="6E1EA3DC" w14:textId="333603A1" w:rsidR="00F66264" w:rsidRPr="00151687" w:rsidRDefault="00F66264">
      <w:pPr>
        <w:pStyle w:val="CommentText"/>
      </w:pPr>
      <w:r>
        <w:rPr>
          <w:rStyle w:val="CommentReference"/>
        </w:rPr>
        <w:annotationRef/>
      </w:r>
      <w:r>
        <w:t>Which happens to show up in other lists as well, so good choice, but a little mention that Nielsen, Shneiderman, and even Apple explicitly highlight consistency as a valuable characteristic would have strengthened it even more.</w:t>
      </w:r>
      <w:r w:rsidR="00151687">
        <w:t xml:space="preserve">  True, this is </w:t>
      </w:r>
      <w:r w:rsidR="00151687">
        <w:rPr>
          <w:i/>
        </w:rPr>
        <w:t>in-house</w:t>
      </w:r>
      <w:r w:rsidR="00151687">
        <w:t xml:space="preserve"> consistency, but the general idea remains widely-valued.</w:t>
      </w:r>
    </w:p>
  </w:comment>
  <w:comment w:id="3" w:author="John David N. Dionisio" w:date="2014-10-18T16:05:00Z" w:initials="JD">
    <w:p w14:paraId="66EA8552" w14:textId="612CF836" w:rsidR="008B549E" w:rsidRDefault="008B549E">
      <w:pPr>
        <w:pStyle w:val="CommentText"/>
      </w:pPr>
      <w:r>
        <w:rPr>
          <w:rStyle w:val="CommentReference"/>
        </w:rPr>
        <w:annotationRef/>
      </w:r>
      <w:r>
        <w:t>Despite this, it would still have been informative to show how the Android interface looked for these equivalent functions.</w:t>
      </w:r>
    </w:p>
  </w:comment>
  <w:comment w:id="4" w:author="John David N. Dionisio" w:date="2014-10-18T16:07:00Z" w:initials="JD">
    <w:p w14:paraId="28FAC5F4" w14:textId="07E47DD1" w:rsidR="008C2B88" w:rsidRDefault="008C2B88">
      <w:pPr>
        <w:pStyle w:val="CommentText"/>
      </w:pPr>
      <w:r>
        <w:rPr>
          <w:rStyle w:val="CommentReference"/>
        </w:rPr>
        <w:annotationRef/>
      </w:r>
      <w:r>
        <w:t>Nice find—and a good example of a design choice that most people do not notice, yet that makes a good case for having some real impact on usability.</w:t>
      </w:r>
    </w:p>
  </w:comment>
  <w:comment w:id="5" w:author="John David N. Dionisio" w:date="2014-10-18T16:08:00Z" w:initials="JD">
    <w:p w14:paraId="23974BF9" w14:textId="031EE490" w:rsidR="00C04A85" w:rsidRDefault="00C04A85">
      <w:pPr>
        <w:pStyle w:val="CommentText"/>
      </w:pPr>
      <w:r>
        <w:rPr>
          <w:rStyle w:val="CommentReference"/>
        </w:rPr>
        <w:annotationRef/>
      </w:r>
      <w:r>
        <w:t>For this comparison, something more specific than “better” can avoid potential “that’s a subjective opinion” critiques of this sentence.</w:t>
      </w:r>
    </w:p>
  </w:comment>
  <w:comment w:id="6" w:author="John David N. Dionisio" w:date="2014-10-18T16:09:00Z" w:initials="JD">
    <w:p w14:paraId="5E833098" w14:textId="57993BFD" w:rsidR="006E21EB" w:rsidRDefault="006E21EB">
      <w:pPr>
        <w:pStyle w:val="CommentText"/>
      </w:pPr>
      <w:r>
        <w:rPr>
          <w:rStyle w:val="CommentReference"/>
        </w:rPr>
        <w:annotationRef/>
      </w:r>
      <w:r>
        <w:t xml:space="preserve">LOL hey I just said that </w:t>
      </w:r>
      <w:r>
        <w:sym w:font="Wingdings" w:char="F04A"/>
      </w:r>
      <w:bookmarkStart w:id="7" w:name="_GoBack"/>
      <w:bookmarkEnd w:id="7"/>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DFA8" w14:textId="77777777" w:rsidR="00584CB1" w:rsidRDefault="00584CB1" w:rsidP="00557472">
      <w:r>
        <w:separator/>
      </w:r>
    </w:p>
  </w:endnote>
  <w:endnote w:type="continuationSeparator" w:id="0">
    <w:p w14:paraId="0764F3C7" w14:textId="77777777" w:rsidR="00584CB1" w:rsidRDefault="00584CB1" w:rsidP="0055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29C386" w14:textId="77777777" w:rsidR="00584CB1" w:rsidRDefault="00584CB1" w:rsidP="00557472">
      <w:r>
        <w:separator/>
      </w:r>
    </w:p>
  </w:footnote>
  <w:footnote w:type="continuationSeparator" w:id="0">
    <w:p w14:paraId="1FDB5215" w14:textId="77777777" w:rsidR="00584CB1" w:rsidRDefault="00584CB1" w:rsidP="005574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CDCEF" w14:textId="77777777" w:rsidR="00584CB1" w:rsidRPr="00557472" w:rsidRDefault="00584CB1" w:rsidP="00124A25">
    <w:pPr>
      <w:pStyle w:val="Header"/>
      <w:jc w:val="center"/>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76F8D"/>
    <w:multiLevelType w:val="hybridMultilevel"/>
    <w:tmpl w:val="3F60AD22"/>
    <w:lvl w:ilvl="0" w:tplc="5B9CED8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2A4A100D"/>
    <w:multiLevelType w:val="hybridMultilevel"/>
    <w:tmpl w:val="4EB26F12"/>
    <w:lvl w:ilvl="0" w:tplc="6A3610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47353E2"/>
    <w:multiLevelType w:val="hybridMultilevel"/>
    <w:tmpl w:val="CD443D7E"/>
    <w:lvl w:ilvl="0" w:tplc="72C0C7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4D05472"/>
    <w:multiLevelType w:val="hybridMultilevel"/>
    <w:tmpl w:val="E9089E98"/>
    <w:lvl w:ilvl="0" w:tplc="FF6A3C1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6969C4"/>
    <w:multiLevelType w:val="hybridMultilevel"/>
    <w:tmpl w:val="F5403D58"/>
    <w:lvl w:ilvl="0" w:tplc="12EC489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4EAF453F"/>
    <w:multiLevelType w:val="hybridMultilevel"/>
    <w:tmpl w:val="4EA22746"/>
    <w:lvl w:ilvl="0" w:tplc="8B6C125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81023CC"/>
    <w:multiLevelType w:val="hybridMultilevel"/>
    <w:tmpl w:val="D1F2D18C"/>
    <w:lvl w:ilvl="0" w:tplc="94003D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595261BB"/>
    <w:multiLevelType w:val="hybridMultilevel"/>
    <w:tmpl w:val="7284D1BE"/>
    <w:lvl w:ilvl="0" w:tplc="E662F1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AF4793F"/>
    <w:multiLevelType w:val="hybridMultilevel"/>
    <w:tmpl w:val="ED9E71C0"/>
    <w:lvl w:ilvl="0" w:tplc="A68E07F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5EE66647"/>
    <w:multiLevelType w:val="hybridMultilevel"/>
    <w:tmpl w:val="4D08B106"/>
    <w:lvl w:ilvl="0" w:tplc="82C8AB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5F3711B4"/>
    <w:multiLevelType w:val="hybridMultilevel"/>
    <w:tmpl w:val="02749A76"/>
    <w:lvl w:ilvl="0" w:tplc="023E3D24">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8C348E7"/>
    <w:multiLevelType w:val="hybridMultilevel"/>
    <w:tmpl w:val="7DA6E59E"/>
    <w:lvl w:ilvl="0" w:tplc="C1069CB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6D5B13F5"/>
    <w:multiLevelType w:val="hybridMultilevel"/>
    <w:tmpl w:val="AFD65344"/>
    <w:lvl w:ilvl="0" w:tplc="2216E8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9DA754A"/>
    <w:multiLevelType w:val="hybridMultilevel"/>
    <w:tmpl w:val="2D486F26"/>
    <w:lvl w:ilvl="0" w:tplc="3D1A821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E6713AE"/>
    <w:multiLevelType w:val="hybridMultilevel"/>
    <w:tmpl w:val="BA42F9A4"/>
    <w:lvl w:ilvl="0" w:tplc="CCD237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7"/>
  </w:num>
  <w:num w:numId="4">
    <w:abstractNumId w:val="1"/>
  </w:num>
  <w:num w:numId="5">
    <w:abstractNumId w:val="11"/>
  </w:num>
  <w:num w:numId="6">
    <w:abstractNumId w:val="13"/>
  </w:num>
  <w:num w:numId="7">
    <w:abstractNumId w:val="5"/>
  </w:num>
  <w:num w:numId="8">
    <w:abstractNumId w:val="0"/>
  </w:num>
  <w:num w:numId="9">
    <w:abstractNumId w:val="8"/>
  </w:num>
  <w:num w:numId="10">
    <w:abstractNumId w:val="9"/>
  </w:num>
  <w:num w:numId="11">
    <w:abstractNumId w:val="10"/>
  </w:num>
  <w:num w:numId="12">
    <w:abstractNumId w:val="6"/>
  </w:num>
  <w:num w:numId="13">
    <w:abstractNumId w:val="4"/>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A25"/>
    <w:rsid w:val="00016BA2"/>
    <w:rsid w:val="000176E0"/>
    <w:rsid w:val="00020C0C"/>
    <w:rsid w:val="0002794E"/>
    <w:rsid w:val="000817EA"/>
    <w:rsid w:val="00084797"/>
    <w:rsid w:val="000E5AD4"/>
    <w:rsid w:val="000F4BE5"/>
    <w:rsid w:val="00117374"/>
    <w:rsid w:val="00124A25"/>
    <w:rsid w:val="00151687"/>
    <w:rsid w:val="00156E93"/>
    <w:rsid w:val="001622EE"/>
    <w:rsid w:val="002D3E8F"/>
    <w:rsid w:val="00303F89"/>
    <w:rsid w:val="003212EE"/>
    <w:rsid w:val="003470FC"/>
    <w:rsid w:val="00366391"/>
    <w:rsid w:val="003777A4"/>
    <w:rsid w:val="0044366A"/>
    <w:rsid w:val="004674FB"/>
    <w:rsid w:val="004B395A"/>
    <w:rsid w:val="005104DA"/>
    <w:rsid w:val="00547109"/>
    <w:rsid w:val="00555008"/>
    <w:rsid w:val="00557472"/>
    <w:rsid w:val="00584CB1"/>
    <w:rsid w:val="00672AB1"/>
    <w:rsid w:val="00681037"/>
    <w:rsid w:val="006A00E8"/>
    <w:rsid w:val="006C795D"/>
    <w:rsid w:val="006D17B6"/>
    <w:rsid w:val="006E21EB"/>
    <w:rsid w:val="006E39D7"/>
    <w:rsid w:val="006F64FB"/>
    <w:rsid w:val="0078368C"/>
    <w:rsid w:val="007945A5"/>
    <w:rsid w:val="00855B01"/>
    <w:rsid w:val="008935CF"/>
    <w:rsid w:val="008A631B"/>
    <w:rsid w:val="008B549E"/>
    <w:rsid w:val="008C2B88"/>
    <w:rsid w:val="008E0E0C"/>
    <w:rsid w:val="009055A7"/>
    <w:rsid w:val="00995253"/>
    <w:rsid w:val="009A0163"/>
    <w:rsid w:val="009C2242"/>
    <w:rsid w:val="00A860A9"/>
    <w:rsid w:val="00A9619B"/>
    <w:rsid w:val="00AA33F0"/>
    <w:rsid w:val="00AA79DB"/>
    <w:rsid w:val="00B01AEC"/>
    <w:rsid w:val="00B20317"/>
    <w:rsid w:val="00B81FD2"/>
    <w:rsid w:val="00BB2FD8"/>
    <w:rsid w:val="00C04A85"/>
    <w:rsid w:val="00C26A8A"/>
    <w:rsid w:val="00C837AD"/>
    <w:rsid w:val="00CB16E1"/>
    <w:rsid w:val="00CE0044"/>
    <w:rsid w:val="00D35AA7"/>
    <w:rsid w:val="00D44345"/>
    <w:rsid w:val="00D508FB"/>
    <w:rsid w:val="00D56794"/>
    <w:rsid w:val="00D8285D"/>
    <w:rsid w:val="00DA0343"/>
    <w:rsid w:val="00DB59C4"/>
    <w:rsid w:val="00DC2369"/>
    <w:rsid w:val="00DF535E"/>
    <w:rsid w:val="00E5269E"/>
    <w:rsid w:val="00E7001D"/>
    <w:rsid w:val="00E74370"/>
    <w:rsid w:val="00EC66E3"/>
    <w:rsid w:val="00F451A8"/>
    <w:rsid w:val="00F66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BF6D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472"/>
    <w:pPr>
      <w:tabs>
        <w:tab w:val="center" w:pos="4320"/>
        <w:tab w:val="right" w:pos="8640"/>
      </w:tabs>
    </w:pPr>
  </w:style>
  <w:style w:type="character" w:customStyle="1" w:styleId="HeaderChar">
    <w:name w:val="Header Char"/>
    <w:basedOn w:val="DefaultParagraphFont"/>
    <w:link w:val="Header"/>
    <w:uiPriority w:val="99"/>
    <w:rsid w:val="00557472"/>
  </w:style>
  <w:style w:type="paragraph" w:styleId="Footer">
    <w:name w:val="footer"/>
    <w:basedOn w:val="Normal"/>
    <w:link w:val="FooterChar"/>
    <w:uiPriority w:val="99"/>
    <w:unhideWhenUsed/>
    <w:rsid w:val="00557472"/>
    <w:pPr>
      <w:tabs>
        <w:tab w:val="center" w:pos="4320"/>
        <w:tab w:val="right" w:pos="8640"/>
      </w:tabs>
    </w:pPr>
  </w:style>
  <w:style w:type="character" w:customStyle="1" w:styleId="FooterChar">
    <w:name w:val="Footer Char"/>
    <w:basedOn w:val="DefaultParagraphFont"/>
    <w:link w:val="Footer"/>
    <w:uiPriority w:val="99"/>
    <w:rsid w:val="00557472"/>
  </w:style>
  <w:style w:type="character" w:styleId="PageNumber">
    <w:name w:val="page number"/>
    <w:basedOn w:val="DefaultParagraphFont"/>
    <w:uiPriority w:val="99"/>
    <w:semiHidden/>
    <w:unhideWhenUsed/>
    <w:rsid w:val="00557472"/>
  </w:style>
  <w:style w:type="paragraph" w:styleId="ListParagraph">
    <w:name w:val="List Paragraph"/>
    <w:basedOn w:val="Normal"/>
    <w:uiPriority w:val="34"/>
    <w:qFormat/>
    <w:rsid w:val="006F64FB"/>
    <w:pPr>
      <w:ind w:left="720"/>
      <w:contextualSpacing/>
    </w:pPr>
  </w:style>
  <w:style w:type="paragraph" w:styleId="BalloonText">
    <w:name w:val="Balloon Text"/>
    <w:basedOn w:val="Normal"/>
    <w:link w:val="BalloonTextChar"/>
    <w:uiPriority w:val="99"/>
    <w:semiHidden/>
    <w:unhideWhenUsed/>
    <w:rsid w:val="00156E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93"/>
    <w:rPr>
      <w:rFonts w:ascii="Lucida Grande" w:hAnsi="Lucida Grande" w:cs="Lucida Grande"/>
      <w:sz w:val="18"/>
      <w:szCs w:val="18"/>
    </w:rPr>
  </w:style>
  <w:style w:type="character" w:styleId="CommentReference">
    <w:name w:val="annotation reference"/>
    <w:basedOn w:val="DefaultParagraphFont"/>
    <w:uiPriority w:val="99"/>
    <w:semiHidden/>
    <w:unhideWhenUsed/>
    <w:rsid w:val="000817EA"/>
    <w:rPr>
      <w:sz w:val="18"/>
      <w:szCs w:val="18"/>
    </w:rPr>
  </w:style>
  <w:style w:type="paragraph" w:styleId="CommentText">
    <w:name w:val="annotation text"/>
    <w:basedOn w:val="Normal"/>
    <w:link w:val="CommentTextChar"/>
    <w:uiPriority w:val="99"/>
    <w:semiHidden/>
    <w:unhideWhenUsed/>
    <w:rsid w:val="000817EA"/>
  </w:style>
  <w:style w:type="character" w:customStyle="1" w:styleId="CommentTextChar">
    <w:name w:val="Comment Text Char"/>
    <w:basedOn w:val="DefaultParagraphFont"/>
    <w:link w:val="CommentText"/>
    <w:uiPriority w:val="99"/>
    <w:semiHidden/>
    <w:rsid w:val="000817EA"/>
  </w:style>
  <w:style w:type="paragraph" w:styleId="CommentSubject">
    <w:name w:val="annotation subject"/>
    <w:basedOn w:val="CommentText"/>
    <w:next w:val="CommentText"/>
    <w:link w:val="CommentSubjectChar"/>
    <w:uiPriority w:val="99"/>
    <w:semiHidden/>
    <w:unhideWhenUsed/>
    <w:rsid w:val="000817EA"/>
    <w:rPr>
      <w:b/>
      <w:bCs/>
      <w:sz w:val="20"/>
      <w:szCs w:val="20"/>
    </w:rPr>
  </w:style>
  <w:style w:type="character" w:customStyle="1" w:styleId="CommentSubjectChar">
    <w:name w:val="Comment Subject Char"/>
    <w:basedOn w:val="CommentTextChar"/>
    <w:link w:val="CommentSubject"/>
    <w:uiPriority w:val="99"/>
    <w:semiHidden/>
    <w:rsid w:val="000817E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472"/>
    <w:pPr>
      <w:tabs>
        <w:tab w:val="center" w:pos="4320"/>
        <w:tab w:val="right" w:pos="8640"/>
      </w:tabs>
    </w:pPr>
  </w:style>
  <w:style w:type="character" w:customStyle="1" w:styleId="HeaderChar">
    <w:name w:val="Header Char"/>
    <w:basedOn w:val="DefaultParagraphFont"/>
    <w:link w:val="Header"/>
    <w:uiPriority w:val="99"/>
    <w:rsid w:val="00557472"/>
  </w:style>
  <w:style w:type="paragraph" w:styleId="Footer">
    <w:name w:val="footer"/>
    <w:basedOn w:val="Normal"/>
    <w:link w:val="FooterChar"/>
    <w:uiPriority w:val="99"/>
    <w:unhideWhenUsed/>
    <w:rsid w:val="00557472"/>
    <w:pPr>
      <w:tabs>
        <w:tab w:val="center" w:pos="4320"/>
        <w:tab w:val="right" w:pos="8640"/>
      </w:tabs>
    </w:pPr>
  </w:style>
  <w:style w:type="character" w:customStyle="1" w:styleId="FooterChar">
    <w:name w:val="Footer Char"/>
    <w:basedOn w:val="DefaultParagraphFont"/>
    <w:link w:val="Footer"/>
    <w:uiPriority w:val="99"/>
    <w:rsid w:val="00557472"/>
  </w:style>
  <w:style w:type="character" w:styleId="PageNumber">
    <w:name w:val="page number"/>
    <w:basedOn w:val="DefaultParagraphFont"/>
    <w:uiPriority w:val="99"/>
    <w:semiHidden/>
    <w:unhideWhenUsed/>
    <w:rsid w:val="00557472"/>
  </w:style>
  <w:style w:type="paragraph" w:styleId="ListParagraph">
    <w:name w:val="List Paragraph"/>
    <w:basedOn w:val="Normal"/>
    <w:uiPriority w:val="34"/>
    <w:qFormat/>
    <w:rsid w:val="006F64FB"/>
    <w:pPr>
      <w:ind w:left="720"/>
      <w:contextualSpacing/>
    </w:pPr>
  </w:style>
  <w:style w:type="paragraph" w:styleId="BalloonText">
    <w:name w:val="Balloon Text"/>
    <w:basedOn w:val="Normal"/>
    <w:link w:val="BalloonTextChar"/>
    <w:uiPriority w:val="99"/>
    <w:semiHidden/>
    <w:unhideWhenUsed/>
    <w:rsid w:val="00156E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E93"/>
    <w:rPr>
      <w:rFonts w:ascii="Lucida Grande" w:hAnsi="Lucida Grande" w:cs="Lucida Grande"/>
      <w:sz w:val="18"/>
      <w:szCs w:val="18"/>
    </w:rPr>
  </w:style>
  <w:style w:type="character" w:styleId="CommentReference">
    <w:name w:val="annotation reference"/>
    <w:basedOn w:val="DefaultParagraphFont"/>
    <w:uiPriority w:val="99"/>
    <w:semiHidden/>
    <w:unhideWhenUsed/>
    <w:rsid w:val="000817EA"/>
    <w:rPr>
      <w:sz w:val="18"/>
      <w:szCs w:val="18"/>
    </w:rPr>
  </w:style>
  <w:style w:type="paragraph" w:styleId="CommentText">
    <w:name w:val="annotation text"/>
    <w:basedOn w:val="Normal"/>
    <w:link w:val="CommentTextChar"/>
    <w:uiPriority w:val="99"/>
    <w:semiHidden/>
    <w:unhideWhenUsed/>
    <w:rsid w:val="000817EA"/>
  </w:style>
  <w:style w:type="character" w:customStyle="1" w:styleId="CommentTextChar">
    <w:name w:val="Comment Text Char"/>
    <w:basedOn w:val="DefaultParagraphFont"/>
    <w:link w:val="CommentText"/>
    <w:uiPriority w:val="99"/>
    <w:semiHidden/>
    <w:rsid w:val="000817EA"/>
  </w:style>
  <w:style w:type="paragraph" w:styleId="CommentSubject">
    <w:name w:val="annotation subject"/>
    <w:basedOn w:val="CommentText"/>
    <w:next w:val="CommentText"/>
    <w:link w:val="CommentSubjectChar"/>
    <w:uiPriority w:val="99"/>
    <w:semiHidden/>
    <w:unhideWhenUsed/>
    <w:rsid w:val="000817EA"/>
    <w:rPr>
      <w:b/>
      <w:bCs/>
      <w:sz w:val="20"/>
      <w:szCs w:val="20"/>
    </w:rPr>
  </w:style>
  <w:style w:type="character" w:customStyle="1" w:styleId="CommentSubjectChar">
    <w:name w:val="Comment Subject Char"/>
    <w:basedOn w:val="CommentTextChar"/>
    <w:link w:val="CommentSubject"/>
    <w:uiPriority w:val="99"/>
    <w:semiHidden/>
    <w:rsid w:val="000817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72355">
      <w:bodyDiv w:val="1"/>
      <w:marLeft w:val="0"/>
      <w:marRight w:val="0"/>
      <w:marTop w:val="0"/>
      <w:marBottom w:val="0"/>
      <w:divBdr>
        <w:top w:val="none" w:sz="0" w:space="0" w:color="auto"/>
        <w:left w:val="none" w:sz="0" w:space="0" w:color="auto"/>
        <w:bottom w:val="none" w:sz="0" w:space="0" w:color="auto"/>
        <w:right w:val="none" w:sz="0" w:space="0" w:color="auto"/>
      </w:divBdr>
    </w:div>
    <w:div w:id="1044447965">
      <w:bodyDiv w:val="1"/>
      <w:marLeft w:val="0"/>
      <w:marRight w:val="0"/>
      <w:marTop w:val="0"/>
      <w:marBottom w:val="0"/>
      <w:divBdr>
        <w:top w:val="none" w:sz="0" w:space="0" w:color="auto"/>
        <w:left w:val="none" w:sz="0" w:space="0" w:color="auto"/>
        <w:bottom w:val="none" w:sz="0" w:space="0" w:color="auto"/>
        <w:right w:val="none" w:sz="0" w:space="0" w:color="auto"/>
      </w:divBdr>
    </w:div>
    <w:div w:id="1362705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y_hard_drive:Users:goalsman:Library:Application%20Support:Microsoft:Office:User%20Templates:My%20Templates:1.%20MLA%20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B4FF9-FBE4-F642-87A5-772790F0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 MLA Format.dotx</Template>
  <TotalTime>129</TotalTime>
  <Pages>8</Pages>
  <Words>1305</Words>
  <Characters>7443</Characters>
  <Application>Microsoft Macintosh Word</Application>
  <DocSecurity>0</DocSecurity>
  <Lines>62</Lines>
  <Paragraphs>17</Paragraphs>
  <ScaleCrop>false</ScaleCrop>
  <Company/>
  <LinksUpToDate>false</LinksUpToDate>
  <CharactersWithSpaces>8731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Husted</dc:creator>
  <cp:keywords/>
  <dc:description/>
  <cp:lastModifiedBy>John David N. Dionisio</cp:lastModifiedBy>
  <cp:revision>46</cp:revision>
  <dcterms:created xsi:type="dcterms:W3CDTF">2014-09-24T19:08:00Z</dcterms:created>
  <dcterms:modified xsi:type="dcterms:W3CDTF">2014-10-18T23:09:00Z</dcterms:modified>
</cp:coreProperties>
</file>